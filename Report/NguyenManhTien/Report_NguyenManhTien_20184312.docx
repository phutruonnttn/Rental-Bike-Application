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13C" w:rsidRDefault="00D01F34">
      <w:pPr>
        <w:pStyle w:val="Photo"/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r>
        <w:rPr>
          <w:noProof/>
        </w:rPr>
        <w:drawing>
          <wp:inline distT="0" distB="0" distL="0" distR="0">
            <wp:extent cx="2095500" cy="3091740"/>
            <wp:effectExtent l="0" t="0" r="0" b="0"/>
            <wp:docPr id="2" name="Picture 2" descr="Tập tin:Logo Hust.pn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ập tin:Logo Hust.pn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98" cy="310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F6" w:rsidRDefault="00D01F34" w:rsidP="00D5413C">
      <w:pPr>
        <w:pStyle w:val="Title"/>
      </w:pPr>
      <w:r>
        <w:t>Report Final Project</w:t>
      </w:r>
    </w:p>
    <w:p w:rsidR="001638F6" w:rsidRPr="00D5413C" w:rsidRDefault="001638F6" w:rsidP="00D5413C">
      <w:pPr>
        <w:pStyle w:val="Subtitle"/>
      </w:pPr>
    </w:p>
    <w:p w:rsidR="00D01F34" w:rsidRPr="00D01F34" w:rsidRDefault="00D01F34" w:rsidP="003422FF">
      <w:pPr>
        <w:pStyle w:val="ContactInfo"/>
        <w:rPr>
          <w:sz w:val="32"/>
          <w:szCs w:val="32"/>
        </w:rPr>
      </w:pPr>
      <w:r w:rsidRPr="00D01F34">
        <w:rPr>
          <w:sz w:val="32"/>
          <w:szCs w:val="32"/>
        </w:rPr>
        <w:t xml:space="preserve">Nguyen </w:t>
      </w:r>
      <w:proofErr w:type="spellStart"/>
      <w:r w:rsidRPr="00D01F34">
        <w:rPr>
          <w:sz w:val="32"/>
          <w:szCs w:val="32"/>
        </w:rPr>
        <w:t>Manh</w:t>
      </w:r>
      <w:proofErr w:type="spellEnd"/>
      <w:r w:rsidRPr="00D01F34">
        <w:rPr>
          <w:sz w:val="32"/>
          <w:szCs w:val="32"/>
        </w:rPr>
        <w:t xml:space="preserve"> Tien 20184312 </w:t>
      </w:r>
    </w:p>
    <w:p w:rsidR="003A0FF4" w:rsidRDefault="00D5413C" w:rsidP="003422FF">
      <w:pPr>
        <w:pStyle w:val="ContactInfo"/>
        <w:rPr>
          <w:sz w:val="32"/>
          <w:szCs w:val="32"/>
        </w:rPr>
      </w:pPr>
      <w:r w:rsidRPr="00D01F34">
        <w:rPr>
          <w:sz w:val="32"/>
          <w:szCs w:val="32"/>
        </w:rPr>
        <w:t xml:space="preserve"> </w:t>
      </w:r>
      <w:proofErr w:type="spellStart"/>
      <w:r w:rsidR="00D01F34" w:rsidRPr="00D01F34">
        <w:rPr>
          <w:sz w:val="32"/>
          <w:szCs w:val="32"/>
        </w:rPr>
        <w:t>ITSSS</w:t>
      </w:r>
      <w:proofErr w:type="spellEnd"/>
      <w:r w:rsidRPr="00D01F34">
        <w:rPr>
          <w:sz w:val="32"/>
          <w:szCs w:val="32"/>
        </w:rPr>
        <w:t xml:space="preserve"> | </w:t>
      </w:r>
      <w:r w:rsidR="00D01F34" w:rsidRPr="00D01F34">
        <w:rPr>
          <w:sz w:val="32"/>
          <w:szCs w:val="32"/>
        </w:rPr>
        <w:t>25/12/2021</w:t>
      </w:r>
    </w:p>
    <w:p w:rsidR="003A0FF4" w:rsidRDefault="003A0FF4" w:rsidP="003422FF">
      <w:pPr>
        <w:pStyle w:val="ContactInfo"/>
        <w:rPr>
          <w:sz w:val="32"/>
          <w:szCs w:val="32"/>
        </w:rPr>
      </w:pPr>
    </w:p>
    <w:p w:rsidR="003A0FF4" w:rsidRDefault="003A0FF4" w:rsidP="003422FF">
      <w:pPr>
        <w:pStyle w:val="ContactInfo"/>
        <w:rPr>
          <w:sz w:val="32"/>
          <w:szCs w:val="32"/>
        </w:rPr>
      </w:pPr>
    </w:p>
    <w:p w:rsidR="003A0FF4" w:rsidRDefault="003A0FF4" w:rsidP="003422FF">
      <w:pPr>
        <w:pStyle w:val="ContactInfo"/>
        <w:rPr>
          <w:sz w:val="32"/>
          <w:szCs w:val="32"/>
        </w:rPr>
      </w:pPr>
    </w:p>
    <w:p w:rsidR="003A0FF4" w:rsidRDefault="003A0FF4" w:rsidP="003422FF">
      <w:pPr>
        <w:pStyle w:val="ContactInfo"/>
        <w:rPr>
          <w:sz w:val="32"/>
          <w:szCs w:val="32"/>
        </w:rPr>
      </w:pPr>
    </w:p>
    <w:p w:rsidR="003A0FF4" w:rsidRDefault="003A0FF4" w:rsidP="003422FF">
      <w:pPr>
        <w:pStyle w:val="ContactInfo"/>
        <w:rPr>
          <w:sz w:val="32"/>
          <w:szCs w:val="32"/>
        </w:rPr>
      </w:pPr>
    </w:p>
    <w:p w:rsidR="003A0FF4" w:rsidRDefault="003A0FF4" w:rsidP="003422FF">
      <w:pPr>
        <w:pStyle w:val="ContactInfo"/>
        <w:rPr>
          <w:sz w:val="32"/>
          <w:szCs w:val="32"/>
        </w:rPr>
      </w:pPr>
    </w:p>
    <w:p w:rsidR="003A0FF4" w:rsidRDefault="003A0FF4" w:rsidP="003A0FF4">
      <w:pPr>
        <w:pStyle w:val="ContactInfo"/>
        <w:jc w:val="left"/>
        <w:rPr>
          <w:sz w:val="36"/>
          <w:szCs w:val="36"/>
        </w:rPr>
      </w:pPr>
      <w:r w:rsidRPr="003A0FF4">
        <w:rPr>
          <w:sz w:val="36"/>
          <w:szCs w:val="36"/>
        </w:rPr>
        <w:lastRenderedPageBreak/>
        <w:t>Appendix</w:t>
      </w:r>
    </w:p>
    <w:p w:rsidR="003A0FF4" w:rsidRPr="003A0FF4" w:rsidRDefault="003A0FF4" w:rsidP="003A0FF4">
      <w:pPr>
        <w:pStyle w:val="ContactInfo"/>
        <w:numPr>
          <w:ilvl w:val="0"/>
          <w:numId w:val="30"/>
        </w:numPr>
        <w:jc w:val="left"/>
        <w:rPr>
          <w:sz w:val="36"/>
          <w:szCs w:val="36"/>
        </w:rPr>
      </w:pPr>
      <w:r w:rsidRPr="00D01F34">
        <w:rPr>
          <w:sz w:val="32"/>
          <w:szCs w:val="32"/>
        </w:rPr>
        <w:t>Use case specification</w:t>
      </w:r>
    </w:p>
    <w:p w:rsidR="003A0FF4" w:rsidRPr="003A0FF4" w:rsidRDefault="003A0FF4" w:rsidP="003A0FF4">
      <w:pPr>
        <w:pStyle w:val="ContactInfo"/>
        <w:numPr>
          <w:ilvl w:val="0"/>
          <w:numId w:val="30"/>
        </w:numPr>
        <w:jc w:val="left"/>
        <w:rPr>
          <w:sz w:val="36"/>
          <w:szCs w:val="36"/>
        </w:rPr>
      </w:pPr>
      <w:r>
        <w:rPr>
          <w:sz w:val="32"/>
          <w:szCs w:val="32"/>
        </w:rPr>
        <w:t>Use case analysis</w:t>
      </w:r>
    </w:p>
    <w:p w:rsidR="003A0FF4" w:rsidRPr="003A0FF4" w:rsidRDefault="003A0FF4" w:rsidP="003A0FF4">
      <w:pPr>
        <w:pStyle w:val="ContactInfo"/>
        <w:numPr>
          <w:ilvl w:val="0"/>
          <w:numId w:val="30"/>
        </w:numPr>
        <w:jc w:val="left"/>
        <w:rPr>
          <w:sz w:val="36"/>
          <w:szCs w:val="36"/>
        </w:rPr>
      </w:pPr>
      <w:r>
        <w:rPr>
          <w:sz w:val="32"/>
          <w:szCs w:val="32"/>
        </w:rPr>
        <w:t>GUI design</w:t>
      </w:r>
    </w:p>
    <w:p w:rsidR="003A0FF4" w:rsidRPr="003A0FF4" w:rsidRDefault="003A0FF4" w:rsidP="003A0FF4">
      <w:pPr>
        <w:pStyle w:val="ContactInfo"/>
        <w:numPr>
          <w:ilvl w:val="0"/>
          <w:numId w:val="30"/>
        </w:numPr>
        <w:jc w:val="left"/>
        <w:rPr>
          <w:sz w:val="36"/>
          <w:szCs w:val="36"/>
        </w:rPr>
      </w:pPr>
      <w:r>
        <w:rPr>
          <w:sz w:val="32"/>
          <w:szCs w:val="32"/>
        </w:rPr>
        <w:t>Apply principle SOLID and pattern</w:t>
      </w:r>
    </w:p>
    <w:p w:rsidR="003A0FF4" w:rsidRPr="003A0FF4" w:rsidRDefault="003A0FF4" w:rsidP="003A0FF4">
      <w:pPr>
        <w:pStyle w:val="ContactInfo"/>
        <w:numPr>
          <w:ilvl w:val="0"/>
          <w:numId w:val="30"/>
        </w:numPr>
        <w:jc w:val="left"/>
        <w:rPr>
          <w:sz w:val="36"/>
          <w:szCs w:val="36"/>
        </w:rPr>
      </w:pPr>
      <w:r>
        <w:rPr>
          <w:sz w:val="32"/>
          <w:szCs w:val="32"/>
        </w:rPr>
        <w:t>Detail design</w:t>
      </w:r>
    </w:p>
    <w:p w:rsidR="003A0FF4" w:rsidRDefault="003A0FF4" w:rsidP="003A0FF4">
      <w:pPr>
        <w:pStyle w:val="ContactInfo"/>
        <w:jc w:val="left"/>
        <w:rPr>
          <w:sz w:val="32"/>
          <w:szCs w:val="32"/>
        </w:rPr>
      </w:pPr>
    </w:p>
    <w:p w:rsidR="003A0FF4" w:rsidRDefault="003A0FF4" w:rsidP="003A0FF4">
      <w:pPr>
        <w:pStyle w:val="ContactInfo"/>
        <w:jc w:val="left"/>
        <w:rPr>
          <w:sz w:val="32"/>
          <w:szCs w:val="32"/>
        </w:rPr>
      </w:pPr>
    </w:p>
    <w:p w:rsidR="003A0FF4" w:rsidRDefault="003A0FF4" w:rsidP="003A0FF4">
      <w:pPr>
        <w:pStyle w:val="ContactInfo"/>
        <w:jc w:val="left"/>
        <w:rPr>
          <w:sz w:val="32"/>
          <w:szCs w:val="32"/>
        </w:rPr>
      </w:pPr>
    </w:p>
    <w:p w:rsidR="003422FF" w:rsidRPr="003A0FF4" w:rsidRDefault="003422FF" w:rsidP="003A0FF4">
      <w:pPr>
        <w:pStyle w:val="ContactInfo"/>
        <w:jc w:val="left"/>
        <w:rPr>
          <w:sz w:val="36"/>
          <w:szCs w:val="36"/>
        </w:rPr>
      </w:pPr>
      <w:r w:rsidRPr="003A0FF4">
        <w:rPr>
          <w:sz w:val="36"/>
          <w:szCs w:val="36"/>
        </w:rPr>
        <w:br w:type="page"/>
      </w:r>
    </w:p>
    <w:bookmarkEnd w:id="0"/>
    <w:bookmarkEnd w:id="1"/>
    <w:bookmarkEnd w:id="2"/>
    <w:bookmarkEnd w:id="3"/>
    <w:bookmarkEnd w:id="4"/>
    <w:p w:rsidR="001638F6" w:rsidRDefault="00D01F34" w:rsidP="003A0FF4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D01F34">
        <w:rPr>
          <w:sz w:val="32"/>
          <w:szCs w:val="32"/>
        </w:rPr>
        <w:t>Use case specification</w:t>
      </w:r>
    </w:p>
    <w:p w:rsidR="00D01F34" w:rsidRPr="008D5050" w:rsidRDefault="00D01F34" w:rsidP="00D01F34">
      <w:pPr>
        <w:rPr>
          <w:color w:val="3F251D" w:themeColor="accent1"/>
        </w:rPr>
      </w:pPr>
      <w:r w:rsidRPr="008D5050">
        <w:rPr>
          <w:color w:val="3F251D" w:themeColor="accent1"/>
        </w:rPr>
        <w:t>Use case “Rent bike”</w:t>
      </w:r>
    </w:p>
    <w:tbl>
      <w:tblPr>
        <w:tblW w:w="8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43"/>
        <w:gridCol w:w="2726"/>
        <w:gridCol w:w="2391"/>
        <w:gridCol w:w="1578"/>
      </w:tblGrid>
      <w:tr w:rsidR="00D01F34" w:rsidTr="00B47E0A">
        <w:trPr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:rsidR="00D01F34" w:rsidRDefault="00D01F34" w:rsidP="00B47E0A">
            <w:pPr>
              <w:widowControl w:val="0"/>
              <w:spacing w:after="60" w:line="240" w:lineRule="auto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Use case Code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before="80" w:after="80" w:line="240" w:lineRule="auto"/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UC001</w:t>
            </w:r>
            <w:proofErr w:type="spellEnd"/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60" w:line="240" w:lineRule="auto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Use case name</w:t>
            </w:r>
          </w:p>
        </w:tc>
        <w:tc>
          <w:tcPr>
            <w:tcW w:w="15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before="80" w:after="80" w:line="24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rent bike</w:t>
            </w:r>
          </w:p>
        </w:tc>
      </w:tr>
      <w:tr w:rsidR="00D01F34" w:rsidTr="00B47E0A">
        <w:trPr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:rsidR="00D01F34" w:rsidRDefault="00D01F34" w:rsidP="00B47E0A">
            <w:pPr>
              <w:widowControl w:val="0"/>
              <w:spacing w:after="60" w:line="240" w:lineRule="auto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Actor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before="80" w:after="80" w:line="24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customer</w:t>
            </w:r>
          </w:p>
        </w:tc>
      </w:tr>
      <w:tr w:rsidR="00D01F34" w:rsidTr="00B47E0A">
        <w:trPr>
          <w:trHeight w:val="308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:rsidR="00D01F34" w:rsidRDefault="00D01F34" w:rsidP="00B47E0A">
            <w:pPr>
              <w:widowControl w:val="0"/>
              <w:spacing w:after="60" w:line="240" w:lineRule="auto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Precondition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before="80" w:after="80" w:line="24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Login success </w:t>
            </w:r>
          </w:p>
        </w:tc>
      </w:tr>
      <w:tr w:rsidR="00D01F34" w:rsidTr="00B47E0A">
        <w:trPr>
          <w:trHeight w:val="841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:rsidR="00D01F34" w:rsidRDefault="00D01F34" w:rsidP="00B47E0A">
            <w:pPr>
              <w:widowControl w:val="0"/>
              <w:spacing w:after="60" w:line="240" w:lineRule="auto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Main flow of event</w:t>
            </w:r>
          </w:p>
          <w:p w:rsidR="00D01F34" w:rsidRDefault="00D01F34" w:rsidP="00B47E0A">
            <w:pPr>
              <w:widowControl w:val="0"/>
              <w:spacing w:after="60" w:line="240" w:lineRule="auto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(success)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eastAsia="Times New Roman" w:cs="Times New Roman"/>
                <w:b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31"/>
              <w:gridCol w:w="1645"/>
              <w:gridCol w:w="4132"/>
            </w:tblGrid>
            <w:tr w:rsidR="00D01F34" w:rsidTr="00B47E0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:rsidR="00D01F34" w:rsidRDefault="00D01F34" w:rsidP="00B47E0A">
                  <w:pPr>
                    <w:widowControl w:val="0"/>
                    <w:spacing w:after="0" w:line="240" w:lineRule="auto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#</w:t>
                  </w: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:rsidR="00D01F34" w:rsidRDefault="00D01F34" w:rsidP="00B47E0A">
                  <w:pPr>
                    <w:widowControl w:val="0"/>
                    <w:spacing w:after="0" w:line="360" w:lineRule="auto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Doer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:rsidR="00D01F34" w:rsidRDefault="00D01F34" w:rsidP="00B47E0A">
                  <w:pPr>
                    <w:widowControl w:val="0"/>
                    <w:spacing w:after="0" w:line="360" w:lineRule="auto"/>
                    <w:ind w:left="547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Action</w:t>
                  </w:r>
                </w:p>
              </w:tc>
            </w:tr>
            <w:tr w:rsidR="00D01F34" w:rsidTr="00B47E0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Customer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Choose rent bike function</w:t>
                  </w:r>
                </w:p>
              </w:tc>
            </w:tr>
            <w:tr w:rsidR="00D01F34" w:rsidTr="00B47E0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Display rent bike function interface</w:t>
                  </w:r>
                </w:p>
              </w:tc>
            </w:tr>
            <w:tr w:rsidR="00D01F34" w:rsidTr="00B47E0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Customer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Input Bike Code</w:t>
                  </w:r>
                </w:p>
              </w:tc>
            </w:tr>
            <w:tr w:rsidR="00D01F34" w:rsidTr="00B47E0A">
              <w:trPr>
                <w:trHeight w:val="485"/>
              </w:trPr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Customer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Choose bike request</w:t>
                  </w:r>
                </w:p>
              </w:tc>
            </w:tr>
            <w:tr w:rsidR="00D01F34" w:rsidTr="00B47E0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Check bike code valid or not ?</w:t>
                  </w:r>
                </w:p>
              </w:tc>
            </w:tr>
            <w:tr w:rsidR="00D01F34" w:rsidTr="00B47E0A"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 xml:space="preserve">Display the bike information </w:t>
                  </w:r>
                </w:p>
              </w:tc>
            </w:tr>
            <w:tr w:rsidR="00D01F34" w:rsidTr="00B47E0A">
              <w:trPr>
                <w:trHeight w:val="928"/>
              </w:trPr>
              <w:tc>
                <w:tcPr>
                  <w:tcW w:w="63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Customer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Confirm to choose the bike or not ?</w:t>
                  </w:r>
                </w:p>
              </w:tc>
            </w:tr>
            <w:tr w:rsidR="00D01F34" w:rsidTr="00B47E0A">
              <w:trPr>
                <w:trHeight w:val="744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Display bill in detail</w:t>
                  </w:r>
                </w:p>
              </w:tc>
            </w:tr>
            <w:tr w:rsidR="00D01F34" w:rsidTr="00B47E0A">
              <w:trPr>
                <w:trHeight w:val="876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Customer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Confirm to rent bike or not ?</w:t>
                  </w:r>
                </w:p>
              </w:tc>
            </w:tr>
            <w:tr w:rsidR="00D01F34" w:rsidTr="00B47E0A">
              <w:trPr>
                <w:trHeight w:val="832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Display chose bank account interface</w:t>
                  </w:r>
                </w:p>
              </w:tc>
            </w:tr>
            <w:tr w:rsidR="00D01F34" w:rsidTr="00B47E0A">
              <w:trPr>
                <w:trHeight w:val="1080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Customer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Input bank account or choose existed account in the system</w:t>
                  </w:r>
                </w:p>
              </w:tc>
            </w:tr>
            <w:tr w:rsidR="00D01F34" w:rsidTr="00B47E0A">
              <w:trPr>
                <w:trHeight w:val="852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Validate bank account</w:t>
                  </w:r>
                </w:p>
              </w:tc>
            </w:tr>
            <w:tr w:rsidR="00D01F34" w:rsidTr="00B47E0A">
              <w:trPr>
                <w:trHeight w:val="744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Customer</w:t>
                  </w:r>
                </w:p>
              </w:tc>
              <w:tc>
                <w:tcPr>
                  <w:tcW w:w="4132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Confirm pay or not ?</w:t>
                  </w:r>
                </w:p>
              </w:tc>
            </w:tr>
            <w:tr w:rsidR="00D01F34" w:rsidTr="00B47E0A">
              <w:trPr>
                <w:trHeight w:val="2520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D01F34">
                  <w:pPr>
                    <w:numPr>
                      <w:ilvl w:val="0"/>
                      <w:numId w:val="23"/>
                    </w:numPr>
                    <w:spacing w:after="0" w:line="240" w:lineRule="auto"/>
                    <w:rPr>
                      <w:rFonts w:eastAsia="Times New Roman" w:cs="Times New Roman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32" w:type="dxa"/>
                  <w:tcBorders>
                    <w:top w:val="single" w:sz="4" w:space="0" w:color="auto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40" w:line="288" w:lineRule="auto"/>
                    <w:ind w:left="105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Pay for service</w:t>
                  </w:r>
                </w:p>
              </w:tc>
            </w:tr>
          </w:tbl>
          <w:p w:rsidR="00D01F34" w:rsidRDefault="00D01F34" w:rsidP="00B47E0A">
            <w:pPr>
              <w:widowControl w:val="0"/>
              <w:spacing w:after="0" w:line="240" w:lineRule="auto"/>
              <w:rPr>
                <w:rFonts w:eastAsia="Times New Roman" w:cs="Times New Roman"/>
              </w:rPr>
            </w:pPr>
          </w:p>
        </w:tc>
      </w:tr>
      <w:tr w:rsidR="00D01F34" w:rsidTr="00B47E0A">
        <w:trPr>
          <w:trHeight w:val="1833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:rsidR="00D01F34" w:rsidRDefault="00D01F34" w:rsidP="00B47E0A">
            <w:pPr>
              <w:widowControl w:val="0"/>
              <w:spacing w:after="60" w:line="240" w:lineRule="auto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Alternative flow of event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eastAsia="Times New Roman" w:cs="Times New Roman"/>
                <w:b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1"/>
              <w:gridCol w:w="1644"/>
              <w:gridCol w:w="4113"/>
            </w:tblGrid>
            <w:tr w:rsidR="00D01F34" w:rsidTr="00B47E0A"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:rsidR="00D01F34" w:rsidRDefault="00D01F34" w:rsidP="00B47E0A">
                  <w:pPr>
                    <w:widowControl w:val="0"/>
                    <w:spacing w:after="0" w:line="240" w:lineRule="auto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#</w:t>
                  </w:r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:rsidR="00D01F34" w:rsidRDefault="00D01F34" w:rsidP="00B47E0A">
                  <w:pPr>
                    <w:widowControl w:val="0"/>
                    <w:spacing w:after="0" w:line="360" w:lineRule="auto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Doer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:rsidR="00D01F34" w:rsidRDefault="00D01F34" w:rsidP="00B47E0A">
                  <w:pPr>
                    <w:widowControl w:val="0"/>
                    <w:spacing w:after="0" w:line="360" w:lineRule="auto"/>
                    <w:ind w:left="547"/>
                    <w:rPr>
                      <w:rFonts w:eastAsia="Times New Roman" w:cs="Times New Roman"/>
                      <w:b/>
                    </w:rPr>
                  </w:pPr>
                  <w:r>
                    <w:rPr>
                      <w:rFonts w:eastAsia="Times New Roman" w:cs="Times New Roman"/>
                      <w:b/>
                    </w:rPr>
                    <w:t>Action</w:t>
                  </w:r>
                </w:p>
              </w:tc>
            </w:tr>
            <w:tr w:rsidR="00D01F34" w:rsidTr="00B47E0A">
              <w:trPr>
                <w:trHeight w:val="286"/>
              </w:trPr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spacing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proofErr w:type="spellStart"/>
                  <w:r>
                    <w:rPr>
                      <w:rFonts w:eastAsia="Times New Roman" w:cs="Times New Roman"/>
                    </w:rPr>
                    <w:t>5a</w:t>
                  </w:r>
                  <w:proofErr w:type="spellEnd"/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Error: Invalid bike code</w:t>
                  </w:r>
                </w:p>
              </w:tc>
            </w:tr>
            <w:tr w:rsidR="00D01F34" w:rsidTr="00B47E0A"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spacing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proofErr w:type="spellStart"/>
                  <w:r>
                    <w:rPr>
                      <w:rFonts w:eastAsia="Times New Roman" w:cs="Times New Roman"/>
                    </w:rPr>
                    <w:t>7a</w:t>
                  </w:r>
                  <w:proofErr w:type="spellEnd"/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Display rent bike screen</w:t>
                  </w:r>
                </w:p>
              </w:tc>
            </w:tr>
            <w:tr w:rsidR="00D01F34" w:rsidTr="00B47E0A">
              <w:trPr>
                <w:trHeight w:val="948"/>
              </w:trPr>
              <w:tc>
                <w:tcPr>
                  <w:tcW w:w="65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spacing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proofErr w:type="spellStart"/>
                  <w:r>
                    <w:rPr>
                      <w:rFonts w:eastAsia="Times New Roman" w:cs="Times New Roman"/>
                    </w:rPr>
                    <w:t>9a</w:t>
                  </w:r>
                  <w:proofErr w:type="spellEnd"/>
                </w:p>
              </w:tc>
              <w:tc>
                <w:tcPr>
                  <w:tcW w:w="16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Display rent bike screen</w:t>
                  </w:r>
                </w:p>
              </w:tc>
            </w:tr>
            <w:tr w:rsidR="00D01F34" w:rsidTr="00B47E0A">
              <w:trPr>
                <w:trHeight w:val="1105"/>
              </w:trPr>
              <w:tc>
                <w:tcPr>
                  <w:tcW w:w="65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spacing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proofErr w:type="spellStart"/>
                  <w:r>
                    <w:rPr>
                      <w:rFonts w:eastAsia="Times New Roman" w:cs="Times New Roman"/>
                    </w:rPr>
                    <w:t>12a</w:t>
                  </w:r>
                  <w:proofErr w:type="spellEnd"/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Error: Invalid bank account</w:t>
                  </w:r>
                </w:p>
              </w:tc>
            </w:tr>
            <w:tr w:rsidR="00D01F34" w:rsidTr="00B47E0A">
              <w:trPr>
                <w:trHeight w:val="1356"/>
              </w:trPr>
              <w:tc>
                <w:tcPr>
                  <w:tcW w:w="651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spacing w:after="40" w:line="288" w:lineRule="auto"/>
                    <w:ind w:left="113"/>
                    <w:rPr>
                      <w:rFonts w:eastAsia="Times New Roman" w:cs="Times New Roman"/>
                    </w:rPr>
                  </w:pPr>
                  <w:proofErr w:type="spellStart"/>
                  <w:r>
                    <w:rPr>
                      <w:rFonts w:eastAsia="Times New Roman" w:cs="Times New Roman"/>
                    </w:rPr>
                    <w:t>13a</w:t>
                  </w:r>
                  <w:proofErr w:type="spellEnd"/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System</w:t>
                  </w:r>
                </w:p>
              </w:tc>
              <w:tc>
                <w:tcPr>
                  <w:tcW w:w="4113" w:type="dxa"/>
                  <w:tcBorders>
                    <w:top w:val="single" w:sz="4" w:space="0" w:color="auto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  <w:r>
                    <w:rPr>
                      <w:rFonts w:eastAsia="Times New Roman" w:cs="Times New Roman"/>
                    </w:rPr>
                    <w:t>Display rent bike screen</w:t>
                  </w:r>
                </w:p>
              </w:tc>
            </w:tr>
            <w:tr w:rsidR="00D01F34" w:rsidTr="00B47E0A">
              <w:trPr>
                <w:trHeight w:val="304"/>
              </w:trPr>
              <w:tc>
                <w:tcPr>
                  <w:tcW w:w="6408" w:type="dxa"/>
                  <w:gridSpan w:val="3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:rsidR="00D01F34" w:rsidRDefault="00D01F34" w:rsidP="00B47E0A">
                  <w:pPr>
                    <w:widowControl w:val="0"/>
                    <w:spacing w:after="0" w:line="288" w:lineRule="auto"/>
                    <w:ind w:left="113"/>
                    <w:rPr>
                      <w:rFonts w:eastAsia="Times New Roman" w:cs="Times New Roman"/>
                    </w:rPr>
                  </w:pPr>
                </w:p>
              </w:tc>
            </w:tr>
          </w:tbl>
          <w:p w:rsidR="00D01F34" w:rsidRDefault="00D01F34" w:rsidP="00B47E0A">
            <w:pPr>
              <w:widowControl w:val="0"/>
              <w:spacing w:before="80" w:after="80" w:line="240" w:lineRule="auto"/>
              <w:rPr>
                <w:rFonts w:eastAsia="Times New Roman" w:cs="Times New Roman"/>
              </w:rPr>
            </w:pPr>
          </w:p>
        </w:tc>
      </w:tr>
      <w:tr w:rsidR="00D01F34" w:rsidTr="00B47E0A">
        <w:trPr>
          <w:trHeight w:val="348"/>
          <w:jc w:val="center"/>
        </w:trPr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:rsidR="00D01F34" w:rsidRDefault="00D01F34" w:rsidP="00B47E0A">
            <w:pPr>
              <w:widowControl w:val="0"/>
              <w:spacing w:after="60" w:line="240" w:lineRule="auto"/>
              <w:ind w:left="-14" w:right="1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Post condition</w:t>
            </w:r>
          </w:p>
        </w:tc>
        <w:tc>
          <w:tcPr>
            <w:tcW w:w="66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before="80" w:after="80" w:line="240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Save transaction, send email to customer</w:t>
            </w:r>
          </w:p>
        </w:tc>
      </w:tr>
    </w:tbl>
    <w:p w:rsidR="00D01F34" w:rsidRDefault="00D01F34" w:rsidP="00D01F34">
      <w:pPr>
        <w:spacing w:after="0" w:line="288" w:lineRule="auto"/>
        <w:rPr>
          <w:rFonts w:eastAsia="Times New Roman" w:cs="Times New Roman"/>
          <w:sz w:val="26"/>
          <w:szCs w:val="26"/>
        </w:rPr>
      </w:pPr>
      <w:r>
        <w:rPr>
          <w:rFonts w:eastAsia="Times New Roman" w:cs="Times New Roman"/>
          <w:sz w:val="26"/>
          <w:szCs w:val="26"/>
        </w:rPr>
        <w:t>* Input data:</w:t>
      </w:r>
    </w:p>
    <w:tbl>
      <w:tblPr>
        <w:tblW w:w="8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2192"/>
        <w:gridCol w:w="966"/>
        <w:gridCol w:w="1302"/>
        <w:gridCol w:w="1986"/>
        <w:gridCol w:w="1555"/>
      </w:tblGrid>
      <w:tr w:rsidR="00D01F34" w:rsidTr="00B47E0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:rsidR="00D01F34" w:rsidRDefault="00D01F34" w:rsidP="00B47E0A">
            <w:pPr>
              <w:widowControl w:val="0"/>
              <w:spacing w:after="0" w:line="288" w:lineRule="auto"/>
              <w:ind w:left="4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#</w:t>
            </w: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Field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Description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Required?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Valid condition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  <w:vAlign w:val="center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Example</w:t>
            </w:r>
          </w:p>
        </w:tc>
      </w:tr>
      <w:tr w:rsidR="00D01F34" w:rsidTr="00B47E0A">
        <w:trPr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D01F34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eastAsia="Times New Roman" w:cs="Times New Roman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Bike code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null or empty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right="-51" w:firstLine="12"/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B12345</w:t>
            </w:r>
            <w:proofErr w:type="spellEnd"/>
          </w:p>
        </w:tc>
      </w:tr>
      <w:tr w:rsidR="00D01F34" w:rsidRPr="00BA2488" w:rsidTr="00B47E0A">
        <w:trPr>
          <w:trHeight w:val="1524"/>
          <w:jc w:val="center"/>
        </w:trPr>
        <w:tc>
          <w:tcPr>
            <w:tcW w:w="63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D01F34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eastAsia="Times New Roman" w:cs="Times New Roman"/>
              </w:rPr>
            </w:pPr>
          </w:p>
        </w:tc>
        <w:tc>
          <w:tcPr>
            <w:tcW w:w="21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Card number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1E3669" w:rsidRDefault="00D01F34" w:rsidP="00D01F34">
            <w:pPr>
              <w:pStyle w:val="ListParagraph"/>
              <w:widowControl w:val="0"/>
              <w:numPr>
                <w:ilvl w:val="0"/>
                <w:numId w:val="24"/>
              </w:numPr>
              <w:spacing w:after="0" w:line="288" w:lineRule="auto"/>
              <w:rPr>
                <w:rFonts w:eastAsia="Times New Roman" w:cs="Times New Roman"/>
              </w:rPr>
            </w:pPr>
            <w:r w:rsidRPr="001E3669">
              <w:rPr>
                <w:rFonts w:eastAsia="Times New Roman" w:cs="Times New Roman"/>
              </w:rPr>
              <w:t>Not null or empty</w:t>
            </w:r>
          </w:p>
          <w:p w:rsidR="00D01F34" w:rsidRPr="001E3669" w:rsidRDefault="00D01F34" w:rsidP="00D01F34">
            <w:pPr>
              <w:pStyle w:val="ListParagraph"/>
              <w:widowControl w:val="0"/>
              <w:numPr>
                <w:ilvl w:val="0"/>
                <w:numId w:val="24"/>
              </w:numPr>
              <w:spacing w:after="0" w:line="288" w:lineRule="auto"/>
              <w:rPr>
                <w:rFonts w:eastAsia="Times New Roman" w:cs="Times New Roman"/>
              </w:rPr>
            </w:pPr>
            <w:r w:rsidRPr="001E3669">
              <w:rPr>
                <w:rFonts w:eastAsia="Times New Roman" w:cs="Times New Roman"/>
              </w:rPr>
              <w:t>Contain 9 digit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123456789</w:t>
            </w:r>
          </w:p>
        </w:tc>
      </w:tr>
      <w:tr w:rsidR="00D01F34" w:rsidRPr="00BA2488" w:rsidTr="00B47E0A">
        <w:trPr>
          <w:trHeight w:val="1025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D01F34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eastAsia="Times New Roman" w:cs="Times New Roman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Card holder name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1E3669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null or empty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Nguyen Van  A</w:t>
            </w:r>
          </w:p>
        </w:tc>
      </w:tr>
      <w:tr w:rsidR="00D01F34" w:rsidRPr="00BA2488" w:rsidTr="00B47E0A">
        <w:trPr>
          <w:trHeight w:val="1188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D01F34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eastAsia="Times New Roman" w:cs="Times New Roman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Issues Bank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null or empty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Viettin</w:t>
            </w:r>
            <w:proofErr w:type="spellEnd"/>
            <w:r>
              <w:rPr>
                <w:rFonts w:eastAsia="Times New Roman" w:cs="Times New Roman"/>
              </w:rPr>
              <w:t xml:space="preserve"> Bank</w:t>
            </w:r>
          </w:p>
        </w:tc>
      </w:tr>
      <w:tr w:rsidR="00D01F34" w:rsidRPr="00BA2488" w:rsidTr="00B47E0A">
        <w:trPr>
          <w:trHeight w:val="1128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D01F34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eastAsia="Times New Roman" w:cs="Times New Roman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Expiration date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null or empty, date format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20/02/2030</w:t>
            </w:r>
          </w:p>
        </w:tc>
      </w:tr>
      <w:tr w:rsidR="00D01F34" w:rsidRPr="00BA2488" w:rsidTr="00B47E0A">
        <w:trPr>
          <w:trHeight w:val="876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D01F34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eastAsia="Times New Roman" w:cs="Times New Roman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Security code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yes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null or empty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123456</w:t>
            </w:r>
          </w:p>
        </w:tc>
      </w:tr>
      <w:tr w:rsidR="00D01F34" w:rsidRPr="00BA2488" w:rsidTr="00B47E0A">
        <w:trPr>
          <w:trHeight w:val="2388"/>
          <w:jc w:val="center"/>
        </w:trPr>
        <w:tc>
          <w:tcPr>
            <w:tcW w:w="63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D01F34">
            <w:pPr>
              <w:widowControl w:val="0"/>
              <w:numPr>
                <w:ilvl w:val="0"/>
                <w:numId w:val="22"/>
              </w:numPr>
              <w:spacing w:after="0" w:line="288" w:lineRule="auto"/>
              <w:rPr>
                <w:rFonts w:eastAsia="Times New Roman" w:cs="Times New Roman"/>
              </w:rPr>
            </w:pPr>
          </w:p>
        </w:tc>
        <w:tc>
          <w:tcPr>
            <w:tcW w:w="219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Transaction description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Pr="00BA2488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ind w:firstLine="12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01F34" w:rsidRDefault="00D01F34" w:rsidP="00B47E0A">
            <w:pPr>
              <w:widowControl w:val="0"/>
              <w:spacing w:after="0" w:line="288" w:lineRule="auto"/>
              <w:rPr>
                <w:rFonts w:eastAsia="Times New Roman" w:cs="Times New Roman"/>
              </w:rPr>
            </w:pPr>
          </w:p>
        </w:tc>
      </w:tr>
    </w:tbl>
    <w:p w:rsidR="00D01F34" w:rsidRPr="00D01F34" w:rsidRDefault="00D01F34" w:rsidP="00D01F34">
      <w:pPr>
        <w:rPr>
          <w:sz w:val="32"/>
          <w:szCs w:val="32"/>
        </w:rPr>
      </w:pPr>
    </w:p>
    <w:p w:rsidR="00D01F34" w:rsidRDefault="00D01F34" w:rsidP="003A0FF4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Use case analysis</w:t>
      </w:r>
    </w:p>
    <w:p w:rsidR="00D01F34" w:rsidRPr="0098489F" w:rsidRDefault="00D01F34" w:rsidP="00D01F34">
      <w:pPr>
        <w:pStyle w:val="ListParagraph"/>
        <w:rPr>
          <w:sz w:val="28"/>
          <w:szCs w:val="28"/>
        </w:rPr>
      </w:pPr>
      <w:r w:rsidRPr="0098489F">
        <w:rPr>
          <w:sz w:val="28"/>
          <w:szCs w:val="28"/>
        </w:rPr>
        <w:t>Sequence</w:t>
      </w:r>
      <w:r w:rsidR="0098489F" w:rsidRPr="0098489F">
        <w:rPr>
          <w:sz w:val="28"/>
          <w:szCs w:val="28"/>
        </w:rPr>
        <w:t xml:space="preserve"> analysis</w:t>
      </w:r>
      <w:r w:rsidRPr="0098489F">
        <w:rPr>
          <w:sz w:val="28"/>
          <w:szCs w:val="28"/>
        </w:rPr>
        <w:t xml:space="preserve"> diagram</w:t>
      </w:r>
    </w:p>
    <w:p w:rsidR="00D01F34" w:rsidRDefault="00D01F34" w:rsidP="00D01F34">
      <w:pPr>
        <w:pStyle w:val="ListParagraph"/>
        <w:rPr>
          <w:sz w:val="32"/>
          <w:szCs w:val="32"/>
        </w:rPr>
      </w:pPr>
      <w:r w:rsidRPr="00D01F34">
        <w:rPr>
          <w:noProof/>
          <w:sz w:val="32"/>
          <w:szCs w:val="32"/>
        </w:rPr>
        <w:drawing>
          <wp:inline distT="0" distB="0" distL="0" distR="0">
            <wp:extent cx="5486400" cy="7287699"/>
            <wp:effectExtent l="0" t="0" r="0" b="8890"/>
            <wp:docPr id="5" name="Picture 5" descr="C:\Users\ManhTien\Downloads\NguyenManhTien\ict-k63-20211-02\Final\NguyenManhTien\Result_analyst_useCase\RentBike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hTien\Downloads\NguyenManhTien\ict-k63-20211-02\Final\NguyenManhTien\Result_analyst_useCase\RentBikeSequen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8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34" w:rsidRPr="0098489F" w:rsidRDefault="00D01F34" w:rsidP="00D01F34">
      <w:pPr>
        <w:pStyle w:val="ListParagraph"/>
        <w:rPr>
          <w:sz w:val="28"/>
          <w:szCs w:val="28"/>
        </w:rPr>
      </w:pPr>
      <w:r w:rsidRPr="0098489F">
        <w:rPr>
          <w:sz w:val="28"/>
          <w:szCs w:val="28"/>
        </w:rPr>
        <w:t>Class analysis</w:t>
      </w:r>
      <w:r w:rsidR="0098489F" w:rsidRPr="0098489F">
        <w:rPr>
          <w:sz w:val="28"/>
          <w:szCs w:val="28"/>
        </w:rPr>
        <w:t xml:space="preserve"> diagram</w:t>
      </w:r>
    </w:p>
    <w:p w:rsidR="00D01F34" w:rsidRDefault="00D01F34" w:rsidP="00D01F34">
      <w:pPr>
        <w:pStyle w:val="ListParagraph"/>
        <w:rPr>
          <w:sz w:val="32"/>
          <w:szCs w:val="32"/>
        </w:rPr>
      </w:pPr>
      <w:r w:rsidRPr="00D01F34">
        <w:rPr>
          <w:noProof/>
          <w:sz w:val="32"/>
          <w:szCs w:val="32"/>
        </w:rPr>
        <w:drawing>
          <wp:inline distT="0" distB="0" distL="0" distR="0">
            <wp:extent cx="5486400" cy="2460567"/>
            <wp:effectExtent l="0" t="0" r="0" b="0"/>
            <wp:docPr id="4" name="Picture 4" descr="C:\Users\ManhTien\Downloads\NguyenManhTien\ict-k63-20211-02\Final\NguyenManhTien\Result_analyst_useCase\RentBik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hTien\Downloads\NguyenManhTien\ict-k63-20211-02\Final\NguyenManhTien\Result_analyst_useCase\RentBikeCl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34" w:rsidRDefault="003A0FF4" w:rsidP="003A0FF4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GUI design</w:t>
      </w:r>
    </w:p>
    <w:p w:rsidR="0098489F" w:rsidRDefault="0098489F" w:rsidP="0098489F">
      <w:pPr>
        <w:pStyle w:val="Heading1"/>
        <w:numPr>
          <w:ilvl w:val="0"/>
          <w:numId w:val="25"/>
        </w:numPr>
        <w:spacing w:before="0" w:after="0" w:line="259" w:lineRule="auto"/>
        <w:ind w:left="417" w:hanging="432"/>
      </w:pPr>
      <w:r>
        <w:t xml:space="preserve">Standardizing the screen configuration </w:t>
      </w:r>
    </w:p>
    <w:p w:rsidR="0098489F" w:rsidRDefault="0098489F" w:rsidP="0098489F">
      <w:pPr>
        <w:pStyle w:val="Heading2"/>
        <w:ind w:left="-5"/>
      </w:pPr>
      <w:r>
        <w:t xml:space="preserve">Display </w:t>
      </w:r>
    </w:p>
    <w:p w:rsidR="0098489F" w:rsidRDefault="0098489F" w:rsidP="0098489F">
      <w:pPr>
        <w:ind w:left="-5" w:right="482"/>
      </w:pPr>
      <w:r>
        <w:t xml:space="preserve">Resolution: 900 x 600 </w:t>
      </w:r>
      <w:proofErr w:type="spellStart"/>
      <w:r>
        <w:t>px</w:t>
      </w:r>
      <w:proofErr w:type="spellEnd"/>
      <w:r>
        <w:t xml:space="preserve"> 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pStyle w:val="Heading2"/>
        <w:ind w:left="-5"/>
      </w:pPr>
      <w:r>
        <w:t xml:space="preserve">Screen </w:t>
      </w:r>
    </w:p>
    <w:p w:rsidR="0098489F" w:rsidRDefault="0098489F" w:rsidP="0098489F">
      <w:pPr>
        <w:ind w:left="-5" w:right="482"/>
      </w:pPr>
      <w:r>
        <w:t xml:space="preserve">Position of button: bottom (vertical) and center (horizontal) of frame. </w:t>
      </w:r>
    </w:p>
    <w:p w:rsidR="0098489F" w:rsidRDefault="0098489F" w:rsidP="0098489F">
      <w:pPr>
        <w:ind w:left="-5" w:right="482"/>
      </w:pPr>
      <w:r>
        <w:t xml:space="preserve">Position of message: center of frame </w:t>
      </w:r>
    </w:p>
    <w:p w:rsidR="0098489F" w:rsidRDefault="0098489F" w:rsidP="0098489F">
      <w:pPr>
        <w:ind w:left="-5" w:right="482"/>
      </w:pPr>
      <w:r>
        <w:t xml:space="preserve">Position of screen title: Title top-left of frame. </w:t>
      </w:r>
    </w:p>
    <w:p w:rsidR="0098489F" w:rsidRDefault="0098489F" w:rsidP="0098489F">
      <w:pPr>
        <w:ind w:left="-5" w:right="482"/>
      </w:pPr>
      <w:r w:rsidRPr="00C744D2">
        <w:t>Numeric display consistency: commas to separate thousands, and strings consisting of only characters, digits, commas, periods, spaces, underscores, and hyphen symbols</w:t>
      </w:r>
      <w:r>
        <w:t xml:space="preserve">. 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pStyle w:val="Heading2"/>
        <w:ind w:left="-5"/>
      </w:pPr>
      <w:r>
        <w:t xml:space="preserve">Control </w:t>
      </w:r>
    </w:p>
    <w:p w:rsidR="0098489F" w:rsidRDefault="0098489F" w:rsidP="0098489F">
      <w:pPr>
        <w:ind w:left="-5" w:right="482"/>
      </w:pPr>
      <w:r>
        <w:t>Size text: medium size (</w:t>
      </w:r>
      <w:proofErr w:type="spellStart"/>
      <w:r>
        <w:t>15px</w:t>
      </w:r>
      <w:proofErr w:type="spellEnd"/>
      <w:r>
        <w:t xml:space="preserve">). Font: system UI. Color: #000000 </w:t>
      </w:r>
    </w:p>
    <w:p w:rsidR="0098489F" w:rsidRDefault="0098489F" w:rsidP="0098489F">
      <w:pPr>
        <w:ind w:left="-5" w:right="482"/>
      </w:pPr>
      <w:r>
        <w:t xml:space="preserve">Check input: check empty and format.  </w:t>
      </w:r>
    </w:p>
    <w:p w:rsidR="0098489F" w:rsidRDefault="0098489F" w:rsidP="0098489F">
      <w:pPr>
        <w:spacing w:after="0" w:line="259" w:lineRule="auto"/>
      </w:pPr>
      <w:r>
        <w:t xml:space="preserve"> </w:t>
      </w:r>
      <w:r>
        <w:rPr>
          <w:b/>
          <w:i/>
        </w:rPr>
        <w:t xml:space="preserve"> </w:t>
      </w:r>
    </w:p>
    <w:p w:rsidR="0098489F" w:rsidRDefault="0098489F" w:rsidP="0098489F">
      <w:pPr>
        <w:pStyle w:val="Heading2"/>
        <w:ind w:left="-5"/>
      </w:pPr>
      <w:r>
        <w:t xml:space="preserve">Enter input from keyboard </w:t>
      </w:r>
    </w:p>
    <w:p w:rsidR="0098489F" w:rsidRDefault="0098489F" w:rsidP="0098489F">
      <w:pPr>
        <w:ind w:left="-5" w:right="482"/>
      </w:pPr>
      <w:r>
        <w:t xml:space="preserve">No </w:t>
      </w:r>
      <w:r w:rsidRPr="00BD67A0">
        <w:t>keyboard shortcuts</w:t>
      </w:r>
      <w:r>
        <w:t>. Using button to return previous screen. Otherwise button “X” in top-right of window to close screen.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pStyle w:val="Heading2"/>
        <w:ind w:left="-5"/>
      </w:pPr>
      <w:r>
        <w:t xml:space="preserve">Error </w:t>
      </w:r>
    </w:p>
    <w:p w:rsidR="0098489F" w:rsidRDefault="0098489F" w:rsidP="0098489F">
      <w:pPr>
        <w:ind w:left="-5" w:right="482"/>
      </w:pPr>
      <w:r>
        <w:t xml:space="preserve">Show message by label </w:t>
      </w:r>
      <w:proofErr w:type="spellStart"/>
      <w:r>
        <w:t>warnning</w:t>
      </w:r>
      <w:proofErr w:type="spellEnd"/>
      <w:r>
        <w:t xml:space="preserve">. 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pStyle w:val="Heading1"/>
        <w:numPr>
          <w:ilvl w:val="0"/>
          <w:numId w:val="25"/>
        </w:numPr>
        <w:spacing w:before="0" w:after="0" w:line="259" w:lineRule="auto"/>
        <w:ind w:left="417" w:hanging="432"/>
      </w:pPr>
      <w:r>
        <w:t>Create screen images</w:t>
      </w:r>
    </w:p>
    <w:p w:rsidR="0098489F" w:rsidRPr="00BD67A0" w:rsidRDefault="0098489F" w:rsidP="0098489F">
      <w:pPr>
        <w:numPr>
          <w:ilvl w:val="0"/>
          <w:numId w:val="26"/>
        </w:numPr>
        <w:spacing w:before="0" w:after="12" w:line="248" w:lineRule="auto"/>
        <w:jc w:val="both"/>
      </w:pPr>
      <w:r>
        <w:t>Bill information screen</w:t>
      </w:r>
    </w:p>
    <w:p w:rsidR="0098489F" w:rsidRDefault="0098489F" w:rsidP="0098489F">
      <w:r w:rsidRPr="00F453ED">
        <w:rPr>
          <w:noProof/>
        </w:rPr>
        <w:drawing>
          <wp:inline distT="0" distB="0" distL="0" distR="0">
            <wp:extent cx="6362700" cy="4434840"/>
            <wp:effectExtent l="0" t="0" r="0" b="3810"/>
            <wp:docPr id="10" name="Picture 10" descr="Bill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illScre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8489F" w:rsidRDefault="0098489F" w:rsidP="0098489F"/>
    <w:p w:rsidR="0098489F" w:rsidRDefault="0098489F" w:rsidP="0098489F">
      <w:pPr>
        <w:numPr>
          <w:ilvl w:val="0"/>
          <w:numId w:val="26"/>
        </w:numPr>
        <w:spacing w:before="0" w:after="0" w:line="259" w:lineRule="auto"/>
      </w:pPr>
      <w:r>
        <w:t xml:space="preserve">Bank account information </w:t>
      </w:r>
    </w:p>
    <w:p w:rsidR="002933CB" w:rsidRDefault="002933CB" w:rsidP="0098489F">
      <w:pPr>
        <w:spacing w:after="0" w:line="259" w:lineRule="auto"/>
      </w:pPr>
    </w:p>
    <w:p w:rsidR="002933CB" w:rsidRDefault="002933CB" w:rsidP="0098489F">
      <w:pPr>
        <w:spacing w:after="0" w:line="259" w:lineRule="auto"/>
      </w:pPr>
    </w:p>
    <w:p w:rsidR="002933CB" w:rsidRDefault="002933CB" w:rsidP="0098489F">
      <w:pPr>
        <w:spacing w:after="0" w:line="259" w:lineRule="auto"/>
      </w:pPr>
    </w:p>
    <w:p w:rsidR="0098489F" w:rsidRDefault="002933CB" w:rsidP="0098489F">
      <w:pPr>
        <w:spacing w:after="0" w:line="259" w:lineRule="auto"/>
      </w:pPr>
      <w:r>
        <w:rPr>
          <w:noProof/>
        </w:rPr>
        <w:drawing>
          <wp:inline distT="0" distB="0" distL="0" distR="0" wp14:anchorId="5E50442D" wp14:editId="71F7FCA1">
            <wp:extent cx="6117482" cy="4259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136" cy="426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9F" w:rsidRDefault="0098489F" w:rsidP="0098489F">
      <w:pPr>
        <w:spacing w:after="0" w:line="259" w:lineRule="auto"/>
        <w:jc w:val="right"/>
      </w:pPr>
      <w:r>
        <w:t xml:space="preserve"> 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spacing w:after="0" w:line="259" w:lineRule="auto"/>
        <w:jc w:val="right"/>
      </w:pPr>
      <w:r>
        <w:t xml:space="preserve"> 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spacing w:after="0" w:line="259" w:lineRule="auto"/>
        <w:jc w:val="right"/>
      </w:pPr>
      <w:r>
        <w:t xml:space="preserve"> 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spacing w:after="0" w:line="259" w:lineRule="auto"/>
        <w:jc w:val="right"/>
      </w:pPr>
      <w:r>
        <w:t xml:space="preserve"> 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spacing w:after="0" w:line="259" w:lineRule="auto"/>
        <w:jc w:val="right"/>
      </w:pPr>
      <w:r>
        <w:t xml:space="preserve"> </w:t>
      </w:r>
    </w:p>
    <w:p w:rsidR="0098489F" w:rsidRDefault="0098489F" w:rsidP="0098489F">
      <w:pPr>
        <w:spacing w:after="0" w:line="259" w:lineRule="auto"/>
      </w:pPr>
      <w:r>
        <w:t xml:space="preserve"> </w:t>
      </w:r>
    </w:p>
    <w:p w:rsidR="0098489F" w:rsidRDefault="0098489F" w:rsidP="0098489F">
      <w:pPr>
        <w:spacing w:after="0" w:line="259" w:lineRule="auto"/>
        <w:jc w:val="right"/>
      </w:pPr>
      <w:r>
        <w:t xml:space="preserve"> </w:t>
      </w:r>
    </w:p>
    <w:p w:rsidR="0098489F" w:rsidRDefault="0098489F" w:rsidP="0098489F">
      <w:pPr>
        <w:spacing w:after="295" w:line="259" w:lineRule="auto"/>
      </w:pPr>
      <w:r>
        <w:t xml:space="preserve"> </w:t>
      </w:r>
    </w:p>
    <w:p w:rsidR="002933CB" w:rsidRDefault="002933CB" w:rsidP="002933CB">
      <w:pPr>
        <w:pStyle w:val="Heading1"/>
        <w:spacing w:before="0" w:after="0" w:line="259" w:lineRule="auto"/>
        <w:ind w:left="417"/>
      </w:pPr>
    </w:p>
    <w:p w:rsidR="0098489F" w:rsidRDefault="0098489F" w:rsidP="0098489F">
      <w:pPr>
        <w:pStyle w:val="Heading1"/>
        <w:numPr>
          <w:ilvl w:val="0"/>
          <w:numId w:val="25"/>
        </w:numPr>
        <w:spacing w:before="0" w:after="0" w:line="259" w:lineRule="auto"/>
        <w:ind w:left="417" w:hanging="432"/>
      </w:pPr>
      <w:r>
        <w:t xml:space="preserve">Create a screen transition diagram </w:t>
      </w:r>
    </w:p>
    <w:p w:rsidR="0098489F" w:rsidRDefault="0098489F" w:rsidP="0098489F">
      <w:pPr>
        <w:spacing w:after="0" w:line="259" w:lineRule="auto"/>
        <w:jc w:val="right"/>
      </w:pPr>
      <w:r>
        <w:t xml:space="preserve"> </w:t>
      </w:r>
    </w:p>
    <w:p w:rsidR="0098489F" w:rsidRDefault="0098489F" w:rsidP="0098489F">
      <w:pPr>
        <w:spacing w:after="300" w:line="259" w:lineRule="auto"/>
      </w:pPr>
      <w:r>
        <w:t xml:space="preserve"> </w:t>
      </w:r>
      <w:r w:rsidRPr="007C44B5">
        <w:rPr>
          <w:noProof/>
        </w:rPr>
        <w:drawing>
          <wp:inline distT="0" distB="0" distL="0" distR="0">
            <wp:extent cx="5669280" cy="3695700"/>
            <wp:effectExtent l="0" t="0" r="7620" b="0"/>
            <wp:docPr id="8" name="Picture 8" descr="screen_transition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_transition_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CB" w:rsidRDefault="002933CB" w:rsidP="0098489F">
      <w:pPr>
        <w:spacing w:after="300" w:line="259" w:lineRule="auto"/>
      </w:pPr>
    </w:p>
    <w:p w:rsidR="002933CB" w:rsidRDefault="002933CB" w:rsidP="0098489F">
      <w:pPr>
        <w:spacing w:after="300" w:line="259" w:lineRule="auto"/>
      </w:pPr>
    </w:p>
    <w:p w:rsidR="002933CB" w:rsidRDefault="002933CB" w:rsidP="0098489F">
      <w:pPr>
        <w:spacing w:after="300" w:line="259" w:lineRule="auto"/>
      </w:pPr>
    </w:p>
    <w:p w:rsidR="002933CB" w:rsidRDefault="002933CB" w:rsidP="0098489F">
      <w:pPr>
        <w:spacing w:after="300" w:line="259" w:lineRule="auto"/>
      </w:pPr>
    </w:p>
    <w:p w:rsidR="002933CB" w:rsidRDefault="002933CB" w:rsidP="0098489F">
      <w:pPr>
        <w:spacing w:after="300" w:line="259" w:lineRule="auto"/>
      </w:pPr>
    </w:p>
    <w:p w:rsidR="002933CB" w:rsidRDefault="002933CB" w:rsidP="0098489F">
      <w:pPr>
        <w:spacing w:after="300" w:line="259" w:lineRule="auto"/>
      </w:pPr>
    </w:p>
    <w:p w:rsidR="002933CB" w:rsidRDefault="002933CB" w:rsidP="0098489F">
      <w:pPr>
        <w:spacing w:after="300" w:line="259" w:lineRule="auto"/>
      </w:pPr>
    </w:p>
    <w:p w:rsidR="0098489F" w:rsidRDefault="0098489F" w:rsidP="0098489F">
      <w:pPr>
        <w:pStyle w:val="Heading1"/>
        <w:numPr>
          <w:ilvl w:val="0"/>
          <w:numId w:val="25"/>
        </w:numPr>
        <w:spacing w:before="0" w:after="0" w:line="259" w:lineRule="auto"/>
        <w:ind w:left="417" w:hanging="432"/>
      </w:pPr>
      <w:r>
        <w:t xml:space="preserve">Creating screen specification </w:t>
      </w:r>
    </w:p>
    <w:tbl>
      <w:tblPr>
        <w:tblW w:w="9350" w:type="dxa"/>
        <w:tblInd w:w="5" w:type="dxa"/>
        <w:tblCellMar>
          <w:top w:w="10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3035"/>
        <w:gridCol w:w="2549"/>
        <w:gridCol w:w="1027"/>
        <w:gridCol w:w="965"/>
        <w:gridCol w:w="907"/>
        <w:gridCol w:w="867"/>
      </w:tblGrid>
      <w:tr w:rsidR="0098489F" w:rsidTr="00B47E0A">
        <w:trPr>
          <w:trHeight w:val="422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proofErr w:type="spellStart"/>
            <w:r>
              <w:rPr>
                <w:sz w:val="18"/>
              </w:rPr>
              <w:t>EBR</w:t>
            </w:r>
            <w:proofErr w:type="spellEnd"/>
            <w:r w:rsidRPr="00F220DF">
              <w:rPr>
                <w:sz w:val="18"/>
              </w:rPr>
              <w:t xml:space="preserve"> Software </w:t>
            </w:r>
          </w:p>
        </w:tc>
        <w:tc>
          <w:tcPr>
            <w:tcW w:w="2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Date of creation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Approved by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Reviewed by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 w:rsidRPr="00F220DF">
              <w:rPr>
                <w:sz w:val="18"/>
              </w:rPr>
              <w:t xml:space="preserve">Person in charge </w:t>
            </w:r>
          </w:p>
        </w:tc>
      </w:tr>
      <w:tr w:rsidR="0098489F" w:rsidTr="00B47E0A">
        <w:trPr>
          <w:trHeight w:val="221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Screen specification </w:t>
            </w:r>
          </w:p>
        </w:tc>
        <w:tc>
          <w:tcPr>
            <w:tcW w:w="2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View cart screen </w:t>
            </w: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rPr>
                <w:sz w:val="18"/>
              </w:rPr>
              <w:t>07/11/2021</w:t>
            </w:r>
            <w:r w:rsidRPr="00F220DF">
              <w:rPr>
                <w:sz w:val="18"/>
              </w:rPr>
              <w:t xml:space="preserve">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proofErr w:type="spellStart"/>
            <w:r>
              <w:rPr>
                <w:sz w:val="18"/>
              </w:rPr>
              <w:t>Nguyễn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Mạnh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Tiến</w:t>
            </w:r>
            <w:proofErr w:type="spellEnd"/>
            <w:r w:rsidRPr="00F220DF">
              <w:rPr>
                <w:sz w:val="18"/>
              </w:rPr>
              <w:t xml:space="preserve"> </w:t>
            </w:r>
          </w:p>
        </w:tc>
      </w:tr>
      <w:tr w:rsidR="0098489F" w:rsidTr="00B47E0A">
        <w:trPr>
          <w:trHeight w:val="216"/>
        </w:trPr>
        <w:tc>
          <w:tcPr>
            <w:tcW w:w="2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2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Control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Operation 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 w:rsidRPr="00F220DF">
              <w:rPr>
                <w:sz w:val="18"/>
              </w:rPr>
              <w:t xml:space="preserve">Function </w:t>
            </w:r>
          </w:p>
        </w:tc>
        <w:tc>
          <w:tcPr>
            <w:tcW w:w="9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</w:tr>
      <w:tr w:rsidR="0098489F" w:rsidTr="00B47E0A">
        <w:trPr>
          <w:trHeight w:val="629"/>
        </w:trPr>
        <w:tc>
          <w:tcPr>
            <w:tcW w:w="549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98489F" w:rsidRDefault="0098489F" w:rsidP="00B47E0A">
            <w:pPr>
              <w:spacing w:after="196" w:line="259" w:lineRule="auto"/>
            </w:pPr>
            <w:r w:rsidRPr="00F453ED">
              <w:rPr>
                <w:noProof/>
              </w:rPr>
              <w:drawing>
                <wp:inline distT="0" distB="0" distL="0" distR="0">
                  <wp:extent cx="3383280" cy="2362200"/>
                  <wp:effectExtent l="0" t="0" r="7620" b="0"/>
                  <wp:docPr id="7" name="Picture 7" descr="BillScre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illScre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28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 </w:t>
            </w: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>Label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Initial 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Display the </w:t>
            </w:r>
            <w:r>
              <w:rPr>
                <w:sz w:val="18"/>
              </w:rPr>
              <w:t xml:space="preserve">bill information </w:t>
            </w:r>
            <w:r w:rsidRPr="00F220DF">
              <w:rPr>
                <w:sz w:val="18"/>
              </w:rPr>
              <w:t xml:space="preserve"> </w:t>
            </w:r>
          </w:p>
        </w:tc>
      </w:tr>
      <w:tr w:rsidR="0098489F" w:rsidTr="00B47E0A">
        <w:trPr>
          <w:trHeight w:val="422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>Cancel button</w:t>
            </w:r>
            <w:r w:rsidRPr="00F220DF">
              <w:rPr>
                <w:sz w:val="18"/>
              </w:rPr>
              <w:t xml:space="preserve">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Click 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>Cancel rent bike and return list of bike screen</w:t>
            </w:r>
            <w:r w:rsidRPr="00F220DF">
              <w:rPr>
                <w:sz w:val="18"/>
              </w:rPr>
              <w:t xml:space="preserve"> </w:t>
            </w:r>
          </w:p>
        </w:tc>
      </w:tr>
      <w:tr w:rsidR="0098489F" w:rsidTr="00B47E0A">
        <w:trPr>
          <w:trHeight w:val="1291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 xml:space="preserve">Confirm </w:t>
            </w:r>
            <w:r w:rsidRPr="00F220DF">
              <w:rPr>
                <w:sz w:val="18"/>
              </w:rPr>
              <w:t xml:space="preserve"> button 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Click 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>Confirm the bill and transition to next screen</w:t>
            </w:r>
            <w:r w:rsidRPr="00F220DF">
              <w:rPr>
                <w:sz w:val="18"/>
              </w:rPr>
              <w:t xml:space="preserve"> </w:t>
            </w:r>
          </w:p>
        </w:tc>
      </w:tr>
    </w:tbl>
    <w:p w:rsidR="0098489F" w:rsidRDefault="0098489F" w:rsidP="0098489F">
      <w:pPr>
        <w:spacing w:after="295" w:line="259" w:lineRule="auto"/>
      </w:pPr>
      <w:r>
        <w:t xml:space="preserve"> </w:t>
      </w:r>
    </w:p>
    <w:tbl>
      <w:tblPr>
        <w:tblW w:w="9350" w:type="dxa"/>
        <w:tblInd w:w="5" w:type="dxa"/>
        <w:tblCellMar>
          <w:top w:w="10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5473"/>
        <w:gridCol w:w="1136"/>
        <w:gridCol w:w="858"/>
        <w:gridCol w:w="1883"/>
      </w:tblGrid>
      <w:tr w:rsidR="0098489F" w:rsidTr="00B47E0A">
        <w:trPr>
          <w:trHeight w:val="629"/>
        </w:trPr>
        <w:tc>
          <w:tcPr>
            <w:tcW w:w="547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98489F" w:rsidRDefault="002933CB" w:rsidP="00B47E0A">
            <w:pPr>
              <w:spacing w:after="196" w:line="259" w:lineRule="auto"/>
            </w:pPr>
            <w:r>
              <w:rPr>
                <w:noProof/>
              </w:rPr>
              <w:drawing>
                <wp:inline distT="0" distB="0" distL="0" distR="0" wp14:anchorId="7836711C" wp14:editId="1A5A4535">
                  <wp:extent cx="3353305" cy="2334895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489" cy="2358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>Label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Initial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Display the </w:t>
            </w:r>
            <w:r>
              <w:rPr>
                <w:sz w:val="18"/>
              </w:rPr>
              <w:t xml:space="preserve">account information  </w:t>
            </w:r>
            <w:r w:rsidRPr="00F220DF">
              <w:rPr>
                <w:sz w:val="18"/>
              </w:rPr>
              <w:t xml:space="preserve"> </w:t>
            </w:r>
          </w:p>
        </w:tc>
      </w:tr>
      <w:tr w:rsidR="0098489F" w:rsidTr="00B47E0A">
        <w:trPr>
          <w:trHeight w:val="427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Area </w:t>
            </w:r>
            <w:r>
              <w:rPr>
                <w:sz w:val="18"/>
              </w:rPr>
              <w:t>text</w:t>
            </w:r>
            <w:r w:rsidRPr="00F220DF">
              <w:rPr>
                <w:sz w:val="18"/>
              </w:rPr>
              <w:t xml:space="preserve"> 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Initial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Display the </w:t>
            </w:r>
            <w:r>
              <w:rPr>
                <w:sz w:val="18"/>
              </w:rPr>
              <w:t xml:space="preserve">transaction description </w:t>
            </w:r>
            <w:r w:rsidRPr="00F220DF">
              <w:rPr>
                <w:sz w:val="18"/>
              </w:rPr>
              <w:t xml:space="preserve"> </w:t>
            </w:r>
          </w:p>
        </w:tc>
      </w:tr>
      <w:tr w:rsidR="0098489F" w:rsidTr="00B47E0A">
        <w:trPr>
          <w:trHeight w:val="422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>Cancel button</w:t>
            </w:r>
            <w:r w:rsidRPr="00F220DF">
              <w:rPr>
                <w:sz w:val="18"/>
              </w:rPr>
              <w:t xml:space="preserve"> 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Click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>Cancel rent bike and return list of bike screen</w:t>
            </w:r>
            <w:r w:rsidRPr="00F220DF">
              <w:rPr>
                <w:sz w:val="18"/>
              </w:rPr>
              <w:t xml:space="preserve"> </w:t>
            </w:r>
          </w:p>
        </w:tc>
      </w:tr>
      <w:tr w:rsidR="0098489F" w:rsidTr="00B47E0A">
        <w:trPr>
          <w:trHeight w:val="672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 xml:space="preserve">Confirm </w:t>
            </w:r>
            <w:r w:rsidRPr="00F220DF">
              <w:rPr>
                <w:sz w:val="18"/>
              </w:rPr>
              <w:t xml:space="preserve"> button 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 w:rsidRPr="00F220DF">
              <w:rPr>
                <w:sz w:val="18"/>
              </w:rPr>
              <w:t xml:space="preserve">Click </w:t>
            </w:r>
          </w:p>
        </w:tc>
        <w:tc>
          <w:tcPr>
            <w:tcW w:w="18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</w:pPr>
            <w:r>
              <w:rPr>
                <w:sz w:val="18"/>
              </w:rPr>
              <w:t>Confirm the account and pay</w:t>
            </w:r>
            <w:r w:rsidRPr="00F220DF">
              <w:rPr>
                <w:sz w:val="18"/>
              </w:rPr>
              <w:t xml:space="preserve"> </w:t>
            </w:r>
          </w:p>
        </w:tc>
      </w:tr>
      <w:tr w:rsidR="0098489F" w:rsidTr="00B47E0A">
        <w:trPr>
          <w:trHeight w:val="588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  <w:rPr>
                <w:sz w:val="18"/>
              </w:rPr>
            </w:pPr>
            <w:r>
              <w:rPr>
                <w:sz w:val="18"/>
              </w:rPr>
              <w:t>Radio Button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8489F" w:rsidRPr="00F220DF" w:rsidRDefault="0098489F" w:rsidP="00B47E0A">
            <w:pPr>
              <w:spacing w:after="0" w:line="259" w:lineRule="auto"/>
              <w:ind w:left="2"/>
              <w:rPr>
                <w:sz w:val="18"/>
              </w:rPr>
            </w:pPr>
            <w:r>
              <w:rPr>
                <w:sz w:val="18"/>
              </w:rPr>
              <w:t>Click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2"/>
              <w:rPr>
                <w:sz w:val="18"/>
              </w:rPr>
            </w:pPr>
            <w:r>
              <w:rPr>
                <w:sz w:val="18"/>
              </w:rPr>
              <w:t>Chose current bank account or new ones</w:t>
            </w:r>
          </w:p>
        </w:tc>
      </w:tr>
      <w:tr w:rsidR="0098489F" w:rsidTr="00B47E0A">
        <w:trPr>
          <w:trHeight w:val="1236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160" w:line="259" w:lineRule="auto"/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2933CB" w:rsidP="00B47E0A">
            <w:pPr>
              <w:spacing w:after="0" w:line="259" w:lineRule="auto"/>
              <w:ind w:left="2"/>
              <w:rPr>
                <w:sz w:val="18"/>
              </w:rPr>
            </w:pPr>
            <w:proofErr w:type="spellStart"/>
            <w:r>
              <w:rPr>
                <w:sz w:val="18"/>
              </w:rPr>
              <w:t>ChoiceBox</w:t>
            </w:r>
            <w:proofErr w:type="spellEnd"/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Pr="00F220DF" w:rsidRDefault="002933CB" w:rsidP="00B47E0A">
            <w:pPr>
              <w:spacing w:after="0" w:line="259" w:lineRule="auto"/>
              <w:ind w:left="2"/>
              <w:rPr>
                <w:sz w:val="18"/>
              </w:rPr>
            </w:pPr>
            <w:r>
              <w:rPr>
                <w:sz w:val="18"/>
              </w:rPr>
              <w:t>Click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2933CB" w:rsidP="00B47E0A">
            <w:pPr>
              <w:spacing w:after="0" w:line="259" w:lineRule="auto"/>
              <w:ind w:left="2"/>
              <w:rPr>
                <w:sz w:val="18"/>
              </w:rPr>
            </w:pPr>
            <w:r>
              <w:rPr>
                <w:sz w:val="18"/>
              </w:rPr>
              <w:t>Chose bank account</w:t>
            </w:r>
          </w:p>
        </w:tc>
      </w:tr>
    </w:tbl>
    <w:p w:rsidR="0098489F" w:rsidRDefault="0098489F" w:rsidP="0098489F">
      <w:pPr>
        <w:spacing w:after="295" w:line="259" w:lineRule="auto"/>
      </w:pPr>
    </w:p>
    <w:p w:rsidR="0098489F" w:rsidRDefault="0098489F" w:rsidP="0098489F">
      <w:pPr>
        <w:pStyle w:val="Heading1"/>
        <w:numPr>
          <w:ilvl w:val="0"/>
          <w:numId w:val="25"/>
        </w:numPr>
        <w:spacing w:before="0" w:after="0" w:line="259" w:lineRule="auto"/>
        <w:ind w:left="417" w:hanging="432"/>
      </w:pPr>
      <w:r>
        <w:t>Define field</w:t>
      </w:r>
    </w:p>
    <w:tbl>
      <w:tblPr>
        <w:tblW w:w="9350" w:type="dxa"/>
        <w:tblInd w:w="5" w:type="dxa"/>
        <w:tblCellMar>
          <w:top w:w="12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1872"/>
        <w:gridCol w:w="1867"/>
        <w:gridCol w:w="1872"/>
        <w:gridCol w:w="1867"/>
        <w:gridCol w:w="1872"/>
      </w:tblGrid>
      <w:tr w:rsidR="0098489F" w:rsidTr="00B47E0A">
        <w:trPr>
          <w:trHeight w:val="28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Screen name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 xml:space="preserve">View cart </w:t>
            </w:r>
          </w:p>
        </w:tc>
        <w:tc>
          <w:tcPr>
            <w:tcW w:w="187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 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 xml:space="preserve"> 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 </w:t>
            </w:r>
          </w:p>
        </w:tc>
      </w:tr>
      <w:tr w:rsidR="0098489F" w:rsidTr="00B47E0A">
        <w:trPr>
          <w:trHeight w:val="56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Item name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 xml:space="preserve">Number of digits (bytes)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Type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>Required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Remarks </w:t>
            </w:r>
          </w:p>
        </w:tc>
      </w:tr>
      <w:tr w:rsidR="0098489F" w:rsidTr="00B47E0A">
        <w:trPr>
          <w:trHeight w:val="28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Cardholder name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>100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Char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>true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Left-justified </w:t>
            </w:r>
          </w:p>
        </w:tc>
      </w:tr>
      <w:tr w:rsidR="0098489F" w:rsidTr="00B47E0A">
        <w:trPr>
          <w:trHeight w:val="28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>Card number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 xml:space="preserve">20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>Digit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>true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Left- justified </w:t>
            </w:r>
          </w:p>
        </w:tc>
      </w:tr>
      <w:tr w:rsidR="0098489F" w:rsidTr="00B47E0A">
        <w:trPr>
          <w:trHeight w:val="28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>Issue Bank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Char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>true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Left-justified </w:t>
            </w:r>
          </w:p>
        </w:tc>
      </w:tr>
      <w:tr w:rsidR="0098489F" w:rsidTr="00B47E0A">
        <w:trPr>
          <w:trHeight w:val="28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>Expiration Date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>Date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>true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</w:p>
        </w:tc>
      </w:tr>
      <w:tr w:rsidR="0098489F" w:rsidTr="00B47E0A">
        <w:trPr>
          <w:trHeight w:val="28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>Security Code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Char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</w:pPr>
            <w:r>
              <w:t>true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489F" w:rsidRDefault="0098489F" w:rsidP="00B47E0A">
            <w:pPr>
              <w:spacing w:after="0" w:line="259" w:lineRule="auto"/>
              <w:ind w:left="5"/>
            </w:pPr>
            <w:r>
              <w:t xml:space="preserve">Left-justified </w:t>
            </w:r>
          </w:p>
        </w:tc>
      </w:tr>
    </w:tbl>
    <w:p w:rsidR="0098489F" w:rsidRPr="0098489F" w:rsidRDefault="0098489F" w:rsidP="0098489F">
      <w:pPr>
        <w:spacing w:after="0" w:line="259" w:lineRule="auto"/>
      </w:pPr>
    </w:p>
    <w:p w:rsidR="00D01F34" w:rsidRDefault="00D01F34" w:rsidP="003A0FF4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Apply principle SOLID and pattern</w:t>
      </w:r>
    </w:p>
    <w:p w:rsidR="0098489F" w:rsidRDefault="0094520D" w:rsidP="0094520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Principle SOLID</w:t>
      </w:r>
    </w:p>
    <w:p w:rsidR="0094520D" w:rsidRDefault="0094520D" w:rsidP="0094520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4520D">
        <w:rPr>
          <w:sz w:val="24"/>
          <w:szCs w:val="24"/>
        </w:rPr>
        <w:t>Single-</w:t>
      </w:r>
      <w:proofErr w:type="spellStart"/>
      <w:r w:rsidRPr="0094520D">
        <w:rPr>
          <w:sz w:val="24"/>
          <w:szCs w:val="24"/>
        </w:rPr>
        <w:t>responsiblity</w:t>
      </w:r>
      <w:proofErr w:type="spellEnd"/>
      <w:r w:rsidRPr="0094520D">
        <w:rPr>
          <w:sz w:val="24"/>
          <w:szCs w:val="24"/>
        </w:rPr>
        <w:t xml:space="preserve"> principle</w:t>
      </w:r>
      <w:r>
        <w:rPr>
          <w:sz w:val="24"/>
          <w:szCs w:val="24"/>
        </w:rPr>
        <w:t xml:space="preserve">: each class has only one responsibility, such as: </w:t>
      </w:r>
      <w:proofErr w:type="spellStart"/>
      <w:r>
        <w:rPr>
          <w:sz w:val="24"/>
          <w:szCs w:val="24"/>
        </w:rPr>
        <w:t>billApi</w:t>
      </w:r>
      <w:proofErr w:type="spellEnd"/>
      <w:r>
        <w:rPr>
          <w:sz w:val="24"/>
          <w:szCs w:val="24"/>
        </w:rPr>
        <w:t xml:space="preserve"> to connect, interact with </w:t>
      </w:r>
      <w:proofErr w:type="gramStart"/>
      <w:r>
        <w:rPr>
          <w:sz w:val="24"/>
          <w:szCs w:val="24"/>
        </w:rPr>
        <w:t>database(</w:t>
      </w:r>
      <w:proofErr w:type="gramEnd"/>
      <w:r>
        <w:rPr>
          <w:sz w:val="24"/>
          <w:szCs w:val="24"/>
        </w:rPr>
        <w:t>insert, update, get data, delete), Bill model for hold data.</w:t>
      </w:r>
    </w:p>
    <w:p w:rsidR="0094520D" w:rsidRDefault="0094520D" w:rsidP="0094520D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4520D">
        <w:rPr>
          <w:sz w:val="24"/>
          <w:szCs w:val="24"/>
        </w:rPr>
        <w:t>Open-closed principle</w:t>
      </w:r>
      <w:r>
        <w:rPr>
          <w:sz w:val="24"/>
          <w:szCs w:val="24"/>
        </w:rPr>
        <w:t xml:space="preserve">: we have class </w:t>
      </w:r>
      <w:proofErr w:type="spellStart"/>
      <w:r>
        <w:rPr>
          <w:sz w:val="24"/>
          <w:szCs w:val="24"/>
        </w:rPr>
        <w:t>BaseApi</w:t>
      </w:r>
      <w:proofErr w:type="spellEnd"/>
      <w:r>
        <w:rPr>
          <w:sz w:val="24"/>
          <w:szCs w:val="24"/>
        </w:rPr>
        <w:t xml:space="preserve">, if in the future, there is new object want to connect database, it will create a new class inherit </w:t>
      </w:r>
      <w:proofErr w:type="spellStart"/>
      <w:r>
        <w:rPr>
          <w:sz w:val="24"/>
          <w:szCs w:val="24"/>
        </w:rPr>
        <w:t>BaseApi</w:t>
      </w:r>
      <w:proofErr w:type="spellEnd"/>
      <w:r>
        <w:rPr>
          <w:sz w:val="24"/>
          <w:szCs w:val="24"/>
        </w:rPr>
        <w:t>. Therefor, it will be open to add new feature in new class and close for</w:t>
      </w:r>
      <w:r w:rsidR="006C49F0">
        <w:rPr>
          <w:sz w:val="24"/>
          <w:szCs w:val="24"/>
        </w:rPr>
        <w:t xml:space="preserve"> modify </w:t>
      </w:r>
      <w:proofErr w:type="spellStart"/>
      <w:r w:rsidR="006C49F0">
        <w:rPr>
          <w:sz w:val="24"/>
          <w:szCs w:val="24"/>
        </w:rPr>
        <w:t>BaseApi</w:t>
      </w:r>
      <w:proofErr w:type="spellEnd"/>
      <w:r w:rsidR="006C49F0">
        <w:rPr>
          <w:sz w:val="24"/>
          <w:szCs w:val="24"/>
        </w:rPr>
        <w:t>.</w:t>
      </w:r>
    </w:p>
    <w:p w:rsidR="006C49F0" w:rsidRDefault="006C49F0" w:rsidP="006C49F0">
      <w:pPr>
        <w:pStyle w:val="ListParagraph"/>
        <w:numPr>
          <w:ilvl w:val="0"/>
          <w:numId w:val="28"/>
        </w:numPr>
        <w:rPr>
          <w:sz w:val="24"/>
          <w:szCs w:val="24"/>
        </w:rPr>
      </w:pPr>
      <w:proofErr w:type="spellStart"/>
      <w:r w:rsidRPr="006C49F0">
        <w:rPr>
          <w:sz w:val="24"/>
          <w:szCs w:val="24"/>
        </w:rPr>
        <w:t>Liskov</w:t>
      </w:r>
      <w:proofErr w:type="spellEnd"/>
      <w:r w:rsidRPr="006C49F0">
        <w:rPr>
          <w:sz w:val="24"/>
          <w:szCs w:val="24"/>
        </w:rPr>
        <w:t xml:space="preserve"> substitution principle</w:t>
      </w:r>
    </w:p>
    <w:p w:rsidR="006C49F0" w:rsidRDefault="006C49F0" w:rsidP="006C49F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6C49F0">
        <w:rPr>
          <w:sz w:val="24"/>
          <w:szCs w:val="24"/>
        </w:rPr>
        <w:t>Interface segregation principle</w:t>
      </w:r>
    </w:p>
    <w:p w:rsidR="006C49F0" w:rsidRDefault="006C49F0" w:rsidP="006C49F0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6C49F0">
        <w:rPr>
          <w:sz w:val="24"/>
          <w:szCs w:val="24"/>
        </w:rPr>
        <w:t>Dependency Inversion Principle</w:t>
      </w:r>
    </w:p>
    <w:p w:rsidR="006C49F0" w:rsidRDefault="006C49F0" w:rsidP="006C49F0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>We using interface between subsystem and application. Each subsystem has own interface corresponding.</w:t>
      </w:r>
    </w:p>
    <w:p w:rsidR="00515CE8" w:rsidRDefault="0094520D" w:rsidP="0094520D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Pattern: </w:t>
      </w:r>
    </w:p>
    <w:p w:rsidR="006C49F0" w:rsidRPr="002D5969" w:rsidRDefault="0094520D" w:rsidP="002D5969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MVC</w:t>
      </w:r>
      <w:proofErr w:type="spellEnd"/>
      <w:r w:rsidR="002D5969">
        <w:rPr>
          <w:sz w:val="24"/>
          <w:szCs w:val="24"/>
        </w:rPr>
        <w:t xml:space="preserve">: </w:t>
      </w:r>
      <w:r w:rsidR="006C49F0" w:rsidRPr="002D5969">
        <w:rPr>
          <w:sz w:val="24"/>
          <w:szCs w:val="24"/>
        </w:rPr>
        <w:t xml:space="preserve">For example: we have bill screen, </w:t>
      </w:r>
      <w:proofErr w:type="spellStart"/>
      <w:r w:rsidR="006C49F0" w:rsidRPr="002D5969">
        <w:rPr>
          <w:sz w:val="24"/>
          <w:szCs w:val="24"/>
        </w:rPr>
        <w:t>billController</w:t>
      </w:r>
      <w:proofErr w:type="spellEnd"/>
      <w:r w:rsidR="006C49F0" w:rsidRPr="002D5969">
        <w:rPr>
          <w:sz w:val="24"/>
          <w:szCs w:val="24"/>
        </w:rPr>
        <w:t xml:space="preserve">, and </w:t>
      </w:r>
      <w:proofErr w:type="spellStart"/>
      <w:r w:rsidR="006C49F0" w:rsidRPr="002D5969">
        <w:rPr>
          <w:sz w:val="24"/>
          <w:szCs w:val="24"/>
        </w:rPr>
        <w:t>billModel</w:t>
      </w:r>
      <w:proofErr w:type="spellEnd"/>
      <w:r w:rsidR="006C49F0" w:rsidRPr="002D5969">
        <w:rPr>
          <w:sz w:val="24"/>
          <w:szCs w:val="24"/>
        </w:rPr>
        <w:t>.</w:t>
      </w:r>
    </w:p>
    <w:p w:rsidR="00515CE8" w:rsidRDefault="00515CE8" w:rsidP="00515CE8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Singleton pattern</w:t>
      </w:r>
      <w:r w:rsidR="002D5969">
        <w:rPr>
          <w:sz w:val="24"/>
          <w:szCs w:val="24"/>
        </w:rPr>
        <w:t xml:space="preserve">: </w:t>
      </w:r>
      <w:proofErr w:type="spellStart"/>
      <w:r w:rsidR="002D5969">
        <w:rPr>
          <w:sz w:val="24"/>
          <w:szCs w:val="24"/>
        </w:rPr>
        <w:t>init</w:t>
      </w:r>
      <w:proofErr w:type="spellEnd"/>
      <w:r w:rsidR="002D5969">
        <w:rPr>
          <w:sz w:val="24"/>
          <w:szCs w:val="24"/>
        </w:rPr>
        <w:t xml:space="preserve"> </w:t>
      </w:r>
      <w:proofErr w:type="spellStart"/>
      <w:r w:rsidR="002D5969">
        <w:rPr>
          <w:sz w:val="24"/>
          <w:szCs w:val="24"/>
        </w:rPr>
        <w:t>api</w:t>
      </w:r>
      <w:proofErr w:type="spellEnd"/>
    </w:p>
    <w:p w:rsidR="00515CE8" w:rsidRDefault="00515CE8" w:rsidP="00515CE8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Strategy pattern</w:t>
      </w:r>
      <w:bookmarkStart w:id="5" w:name="_GoBack"/>
      <w:bookmarkEnd w:id="5"/>
    </w:p>
    <w:p w:rsidR="00515CE8" w:rsidRPr="0094520D" w:rsidRDefault="00515CE8" w:rsidP="006C49F0">
      <w:pPr>
        <w:pStyle w:val="ListParagraph"/>
        <w:ind w:left="1440"/>
        <w:rPr>
          <w:sz w:val="24"/>
          <w:szCs w:val="24"/>
        </w:rPr>
      </w:pPr>
    </w:p>
    <w:p w:rsidR="00D01F34" w:rsidRDefault="00D01F34" w:rsidP="003A0FF4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Detail design</w:t>
      </w:r>
    </w:p>
    <w:p w:rsidR="0098489F" w:rsidRDefault="00264FBC" w:rsidP="0098489F">
      <w:pPr>
        <w:pStyle w:val="ListParagraph"/>
        <w:rPr>
          <w:sz w:val="24"/>
          <w:szCs w:val="24"/>
        </w:rPr>
      </w:pPr>
      <w:r w:rsidRPr="00264FBC">
        <w:rPr>
          <w:sz w:val="24"/>
          <w:szCs w:val="24"/>
        </w:rPr>
        <w:t xml:space="preserve">Sequence diagram: </w:t>
      </w:r>
      <w:proofErr w:type="spellStart"/>
      <w:r w:rsidRPr="00264FBC">
        <w:rPr>
          <w:sz w:val="24"/>
          <w:szCs w:val="24"/>
        </w:rPr>
        <w:t>billScreen</w:t>
      </w:r>
      <w:proofErr w:type="spellEnd"/>
    </w:p>
    <w:p w:rsidR="00264FBC" w:rsidRDefault="00264FBC" w:rsidP="0098489F">
      <w:pPr>
        <w:pStyle w:val="ListParagraph"/>
        <w:rPr>
          <w:sz w:val="24"/>
          <w:szCs w:val="24"/>
        </w:rPr>
      </w:pPr>
      <w:r w:rsidRPr="00264FBC">
        <w:rPr>
          <w:noProof/>
          <w:sz w:val="24"/>
          <w:szCs w:val="24"/>
        </w:rPr>
        <w:drawing>
          <wp:inline distT="0" distB="0" distL="0" distR="0">
            <wp:extent cx="5486400" cy="4646413"/>
            <wp:effectExtent l="0" t="0" r="0" b="1905"/>
            <wp:docPr id="12" name="Picture 12" descr="C:\Users\ManhTien\Downloads\NguyenManhTien\ict-k63-20211-02\Final\NguyenManhTien\RentBike_Class_Squence_Design\Rent b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nhTien\Downloads\NguyenManhTien\ict-k63-20211-02\Final\NguyenManhTien\RentBike_Class_Squence_Design\Rent bik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20D" w:rsidRDefault="0094520D" w:rsidP="009848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Sequence diagram: </w:t>
      </w:r>
      <w:proofErr w:type="spellStart"/>
      <w:r>
        <w:rPr>
          <w:sz w:val="24"/>
          <w:szCs w:val="24"/>
        </w:rPr>
        <w:t>bankAccountScreen</w:t>
      </w:r>
      <w:proofErr w:type="spellEnd"/>
      <w:r>
        <w:rPr>
          <w:sz w:val="24"/>
          <w:szCs w:val="24"/>
        </w:rPr>
        <w:t xml:space="preserve"> &amp; complete rent bike</w:t>
      </w:r>
    </w:p>
    <w:p w:rsidR="0094520D" w:rsidRDefault="0094520D" w:rsidP="0098489F">
      <w:pPr>
        <w:pStyle w:val="ListParagraph"/>
        <w:rPr>
          <w:sz w:val="24"/>
          <w:szCs w:val="24"/>
        </w:rPr>
      </w:pPr>
      <w:r w:rsidRPr="0094520D">
        <w:rPr>
          <w:noProof/>
          <w:sz w:val="24"/>
          <w:szCs w:val="24"/>
        </w:rPr>
        <w:drawing>
          <wp:inline distT="0" distB="0" distL="0" distR="0">
            <wp:extent cx="5486400" cy="5342494"/>
            <wp:effectExtent l="0" t="0" r="0" b="0"/>
            <wp:docPr id="13" name="Picture 13" descr="C:\Users\ManhTien\Downloads\NguyenManhTien\ict-k63-20211-02\Final\NguyenManhTien\RentBike_Class_Squence_Design\Rent b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hTien\Downloads\NguyenManhTien\ict-k63-20211-02\Final\NguyenManhTien\RentBike_Class_Squence_Design\Rent bik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4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20D" w:rsidRDefault="0094520D" w:rsidP="009848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Class diagram: </w:t>
      </w:r>
    </w:p>
    <w:p w:rsidR="0094520D" w:rsidRDefault="00D85945" w:rsidP="0098489F">
      <w:pPr>
        <w:pStyle w:val="ListParagraph"/>
        <w:rPr>
          <w:sz w:val="24"/>
          <w:szCs w:val="24"/>
        </w:rPr>
      </w:pPr>
      <w:r w:rsidRPr="00D85945">
        <w:rPr>
          <w:noProof/>
          <w:sz w:val="24"/>
          <w:szCs w:val="24"/>
        </w:rPr>
        <w:drawing>
          <wp:inline distT="0" distB="0" distL="0" distR="0">
            <wp:extent cx="5486400" cy="3658872"/>
            <wp:effectExtent l="0" t="0" r="0" b="0"/>
            <wp:docPr id="1" name="Picture 1" descr="C:\Users\ManhTien\Downloads\NguyenManhTien\ict-k63-20211-02\Final\NguyenManhTien\useCase_Design\RentBik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hTien\Downloads\NguyenManhTien\ict-k63-20211-02\Final\NguyenManhTien\useCase_Design\RentBikeClass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FF4" w:rsidRDefault="003A0FF4" w:rsidP="0098489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Detail design subsystem</w:t>
      </w:r>
    </w:p>
    <w:p w:rsidR="003A0FF4" w:rsidRPr="00264FBC" w:rsidRDefault="003A0FF4" w:rsidP="0098489F">
      <w:pPr>
        <w:pStyle w:val="ListParagraph"/>
        <w:rPr>
          <w:sz w:val="24"/>
          <w:szCs w:val="24"/>
        </w:rPr>
      </w:pPr>
      <w:r w:rsidRPr="003A0FF4">
        <w:rPr>
          <w:noProof/>
          <w:sz w:val="24"/>
          <w:szCs w:val="24"/>
        </w:rPr>
        <w:drawing>
          <wp:inline distT="0" distB="0" distL="0" distR="0">
            <wp:extent cx="5486400" cy="4130067"/>
            <wp:effectExtent l="0" t="0" r="0" b="3810"/>
            <wp:docPr id="3" name="Picture 3" descr="C:\Users\ManhTien\Downloads\NguyenManhTien\ict-k63-20211-02\Final\NguyenManhTien\SusystemDesign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hTien\Downloads\NguyenManhTien\ict-k63-20211-02\Final\NguyenManhTien\SusystemDesign\Class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3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34" w:rsidRDefault="00D01F34" w:rsidP="003A0FF4">
      <w:pPr>
        <w:pStyle w:val="ListParagraph"/>
        <w:numPr>
          <w:ilvl w:val="0"/>
          <w:numId w:val="31"/>
        </w:numPr>
        <w:rPr>
          <w:sz w:val="32"/>
          <w:szCs w:val="32"/>
        </w:rPr>
      </w:pPr>
      <w:r>
        <w:rPr>
          <w:sz w:val="32"/>
          <w:szCs w:val="32"/>
        </w:rPr>
        <w:t>Unit test</w:t>
      </w:r>
    </w:p>
    <w:p w:rsidR="0098489F" w:rsidRPr="0098489F" w:rsidRDefault="0098489F" w:rsidP="0098489F">
      <w:pPr>
        <w:pStyle w:val="ListParagraph"/>
        <w:rPr>
          <w:sz w:val="24"/>
          <w:szCs w:val="24"/>
        </w:rPr>
      </w:pPr>
      <w:r w:rsidRPr="0098489F">
        <w:rPr>
          <w:sz w:val="24"/>
          <w:szCs w:val="24"/>
        </w:rPr>
        <w:t xml:space="preserve">In </w:t>
      </w:r>
      <w:proofErr w:type="spellStart"/>
      <w:r w:rsidRPr="0098489F">
        <w:rPr>
          <w:sz w:val="24"/>
          <w:szCs w:val="24"/>
        </w:rPr>
        <w:t>Test_Usecase_rentbike.doc</w:t>
      </w:r>
      <w:proofErr w:type="spellEnd"/>
      <w:r w:rsidRPr="0098489F">
        <w:rPr>
          <w:sz w:val="24"/>
          <w:szCs w:val="24"/>
        </w:rPr>
        <w:t xml:space="preserve"> and </w:t>
      </w:r>
      <w:proofErr w:type="spellStart"/>
      <w:r w:rsidRPr="0098489F">
        <w:rPr>
          <w:sz w:val="24"/>
          <w:szCs w:val="24"/>
        </w:rPr>
        <w:t>TestCase_ValidateNewBankAcount.doc</w:t>
      </w:r>
      <w:proofErr w:type="spellEnd"/>
      <w:r w:rsidRPr="0098489F">
        <w:rPr>
          <w:sz w:val="24"/>
          <w:szCs w:val="24"/>
        </w:rPr>
        <w:t xml:space="preserve"> file</w:t>
      </w:r>
    </w:p>
    <w:sectPr w:rsidR="0098489F" w:rsidRPr="0098489F">
      <w:footerReference w:type="default" r:id="rId18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46B" w:rsidRDefault="003C546B">
      <w:pPr>
        <w:spacing w:before="0" w:after="0" w:line="240" w:lineRule="auto"/>
      </w:pPr>
      <w:r>
        <w:separator/>
      </w:r>
    </w:p>
  </w:endnote>
  <w:endnote w:type="continuationSeparator" w:id="0">
    <w:p w:rsidR="003C546B" w:rsidRDefault="003C546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altName w:val="HG明朝E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8F6" w:rsidRDefault="0084448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D596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46B" w:rsidRDefault="003C546B">
      <w:pPr>
        <w:spacing w:before="0" w:after="0" w:line="240" w:lineRule="auto"/>
      </w:pPr>
      <w:r>
        <w:separator/>
      </w:r>
    </w:p>
  </w:footnote>
  <w:footnote w:type="continuationSeparator" w:id="0">
    <w:p w:rsidR="003C546B" w:rsidRDefault="003C546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40B5AA5"/>
    <w:multiLevelType w:val="hybridMultilevel"/>
    <w:tmpl w:val="EA9C0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D5C2C92"/>
    <w:multiLevelType w:val="hybridMultilevel"/>
    <w:tmpl w:val="4BE86C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7114CC"/>
    <w:multiLevelType w:val="hybridMultilevel"/>
    <w:tmpl w:val="BFA0F92C"/>
    <w:lvl w:ilvl="0" w:tplc="082A7D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8E642C"/>
    <w:multiLevelType w:val="hybridMultilevel"/>
    <w:tmpl w:val="92E2796A"/>
    <w:lvl w:ilvl="0" w:tplc="352AFA2E">
      <w:start w:val="1"/>
      <w:numFmt w:val="decimal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E1286A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DAC582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87A2C8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BEC49C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F8A684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3A2D98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DFEC1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BC9E6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24062580"/>
    <w:multiLevelType w:val="multilevel"/>
    <w:tmpl w:val="9E9EBF22"/>
    <w:lvl w:ilvl="0">
      <w:start w:val="1"/>
      <w:numFmt w:val="decimal"/>
      <w:lvlText w:val="%1."/>
      <w:lvlJc w:val="left"/>
      <w:pPr>
        <w:ind w:left="340" w:hanging="34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241C2E"/>
    <w:multiLevelType w:val="multilevel"/>
    <w:tmpl w:val="7F7E9C3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330F1218"/>
    <w:multiLevelType w:val="hybridMultilevel"/>
    <w:tmpl w:val="744CF0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4F56A6"/>
    <w:multiLevelType w:val="hybridMultilevel"/>
    <w:tmpl w:val="C624E746"/>
    <w:lvl w:ilvl="0" w:tplc="04090005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2" w15:restartNumberingAfterBreak="0">
    <w:nsid w:val="5D210E28"/>
    <w:multiLevelType w:val="hybridMultilevel"/>
    <w:tmpl w:val="9392E0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3152F25"/>
    <w:multiLevelType w:val="hybridMultilevel"/>
    <w:tmpl w:val="D5A25D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60919D6"/>
    <w:multiLevelType w:val="hybridMultilevel"/>
    <w:tmpl w:val="9392E0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5"/>
  </w:num>
  <w:num w:numId="8">
    <w:abstractNumId w:val="11"/>
  </w:num>
  <w:num w:numId="9">
    <w:abstractNumId w:val="19"/>
  </w:num>
  <w:num w:numId="10">
    <w:abstractNumId w:val="16"/>
  </w:num>
  <w:num w:numId="11">
    <w:abstractNumId w:val="24"/>
  </w:num>
  <w:num w:numId="12">
    <w:abstractNumId w:val="23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2"/>
  </w:num>
  <w:num w:numId="22">
    <w:abstractNumId w:val="17"/>
  </w:num>
  <w:num w:numId="23">
    <w:abstractNumId w:val="18"/>
  </w:num>
  <w:num w:numId="24">
    <w:abstractNumId w:val="21"/>
  </w:num>
  <w:num w:numId="25">
    <w:abstractNumId w:val="14"/>
  </w:num>
  <w:num w:numId="26">
    <w:abstractNumId w:val="13"/>
  </w:num>
  <w:num w:numId="27">
    <w:abstractNumId w:val="20"/>
  </w:num>
  <w:num w:numId="28">
    <w:abstractNumId w:val="25"/>
  </w:num>
  <w:num w:numId="29">
    <w:abstractNumId w:val="10"/>
  </w:num>
  <w:num w:numId="30">
    <w:abstractNumId w:val="22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F34"/>
    <w:rsid w:val="000102E6"/>
    <w:rsid w:val="000748AA"/>
    <w:rsid w:val="001638F6"/>
    <w:rsid w:val="001A2000"/>
    <w:rsid w:val="00264FBC"/>
    <w:rsid w:val="002933CB"/>
    <w:rsid w:val="002D5969"/>
    <w:rsid w:val="003209D6"/>
    <w:rsid w:val="00334A73"/>
    <w:rsid w:val="003422FF"/>
    <w:rsid w:val="003A0FF4"/>
    <w:rsid w:val="003C546B"/>
    <w:rsid w:val="004952C4"/>
    <w:rsid w:val="00515CE8"/>
    <w:rsid w:val="00537C9F"/>
    <w:rsid w:val="005A1C5A"/>
    <w:rsid w:val="00690EFD"/>
    <w:rsid w:val="006C49F0"/>
    <w:rsid w:val="007021DE"/>
    <w:rsid w:val="00732607"/>
    <w:rsid w:val="00844483"/>
    <w:rsid w:val="00845DC5"/>
    <w:rsid w:val="00934F1C"/>
    <w:rsid w:val="0094520D"/>
    <w:rsid w:val="0098489F"/>
    <w:rsid w:val="009D2231"/>
    <w:rsid w:val="00A122DB"/>
    <w:rsid w:val="00AD165F"/>
    <w:rsid w:val="00B47B7A"/>
    <w:rsid w:val="00B646B8"/>
    <w:rsid w:val="00C80BD4"/>
    <w:rsid w:val="00CF3A42"/>
    <w:rsid w:val="00D01F34"/>
    <w:rsid w:val="00D5413C"/>
    <w:rsid w:val="00D85945"/>
    <w:rsid w:val="00DC07A3"/>
    <w:rsid w:val="00E11B8A"/>
    <w:rsid w:val="00F677F9"/>
    <w:rsid w:val="00F84FCB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E047CE"/>
  <w15:chartTrackingRefBased/>
  <w15:docId w15:val="{BFB4C08A-274F-4D2E-A784-AE28DA1E9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9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ListParagraph">
    <w:name w:val="List Paragraph"/>
    <w:basedOn w:val="Normal"/>
    <w:uiPriority w:val="34"/>
    <w:qFormat/>
    <w:rsid w:val="00D01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hTien\AppData\Roaming\Microsoft\Templates\Student%20report%20with%20cover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FA61B-4619-4EAE-90D1-03C384545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</Template>
  <TotalTime>58</TotalTime>
  <Pages>16</Pages>
  <Words>700</Words>
  <Characters>3993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Standardizing the screen configuration </vt:lpstr>
      <vt:lpstr>    Display </vt:lpstr>
      <vt:lpstr>    Screen </vt:lpstr>
      <vt:lpstr>    Control </vt:lpstr>
      <vt:lpstr>    Enter input from keyboard </vt:lpstr>
      <vt:lpstr>    Error </vt:lpstr>
      <vt:lpstr>Create screen images</vt:lpstr>
      <vt:lpstr>Create a screen transition diagram </vt:lpstr>
      <vt:lpstr>Creating screen specification </vt:lpstr>
      <vt:lpstr>Define field</vt:lpstr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ManhTien</dc:creator>
  <cp:keywords/>
  <cp:lastModifiedBy>NGUYEN MANH TIEN 20184312</cp:lastModifiedBy>
  <cp:revision>6</cp:revision>
  <dcterms:created xsi:type="dcterms:W3CDTF">2021-12-25T12:58:00Z</dcterms:created>
  <dcterms:modified xsi:type="dcterms:W3CDTF">2022-01-04T14:14:00Z</dcterms:modified>
  <cp:version/>
</cp:coreProperties>
</file>