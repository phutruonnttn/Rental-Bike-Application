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511BD" w14:textId="77777777" w:rsidR="00D5413C" w:rsidRPr="008447D1" w:rsidRDefault="00D01F34">
      <w:pPr>
        <w:pStyle w:val="Photo"/>
        <w:rPr>
          <w:rFonts w:ascii="Arial" w:hAnsi="Arial" w:cs="Arial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8447D1">
        <w:rPr>
          <w:rFonts w:ascii="Arial" w:hAnsi="Arial" w:cs="Arial"/>
          <w:noProof/>
        </w:rPr>
        <w:drawing>
          <wp:inline distT="0" distB="0" distL="0" distR="0" wp14:anchorId="062D1349" wp14:editId="0A498622">
            <wp:extent cx="2095500" cy="3091740"/>
            <wp:effectExtent l="0" t="0" r="0" b="0"/>
            <wp:docPr id="2" name="Picture 2" descr="Tập tin:Logo Hust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ập tin:Logo Hust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98" cy="31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84BD" w14:textId="77777777" w:rsidR="001638F6" w:rsidRPr="008447D1" w:rsidRDefault="00D01F34" w:rsidP="00D5413C">
      <w:pPr>
        <w:pStyle w:val="Tiu"/>
        <w:rPr>
          <w:rFonts w:ascii="Arial" w:hAnsi="Arial" w:cs="Arial"/>
        </w:rPr>
      </w:pPr>
      <w:r w:rsidRPr="008447D1">
        <w:rPr>
          <w:rFonts w:ascii="Arial" w:hAnsi="Arial" w:cs="Arial"/>
        </w:rPr>
        <w:t>Report Final Project</w:t>
      </w:r>
    </w:p>
    <w:p w14:paraId="547EEA8D" w14:textId="77777777" w:rsidR="001638F6" w:rsidRPr="008447D1" w:rsidRDefault="001638F6" w:rsidP="00D5413C">
      <w:pPr>
        <w:pStyle w:val="Tiuphu"/>
        <w:rPr>
          <w:rFonts w:ascii="Arial" w:hAnsi="Arial" w:cs="Arial"/>
        </w:rPr>
      </w:pPr>
    </w:p>
    <w:p w14:paraId="23F8FD4A" w14:textId="3750C98B" w:rsidR="00D01F34" w:rsidRPr="008447D1" w:rsidRDefault="00D01F34" w:rsidP="003422FF">
      <w:pPr>
        <w:pStyle w:val="ContactInfo"/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 xml:space="preserve">Nguyen </w:t>
      </w:r>
      <w:proofErr w:type="spellStart"/>
      <w:r w:rsidR="004F54CD" w:rsidRPr="008447D1">
        <w:rPr>
          <w:rFonts w:ascii="Arial" w:hAnsi="Arial" w:cs="Arial"/>
          <w:sz w:val="32"/>
          <w:szCs w:val="32"/>
        </w:rPr>
        <w:t>Phu</w:t>
      </w:r>
      <w:proofErr w:type="spellEnd"/>
      <w:r w:rsidR="004F54CD" w:rsidRPr="008447D1">
        <w:rPr>
          <w:rFonts w:ascii="Arial" w:hAnsi="Arial" w:cs="Arial"/>
          <w:sz w:val="32"/>
          <w:szCs w:val="32"/>
        </w:rPr>
        <w:t xml:space="preserve"> Truong</w:t>
      </w:r>
      <w:r w:rsidRPr="008447D1">
        <w:rPr>
          <w:rFonts w:ascii="Arial" w:hAnsi="Arial" w:cs="Arial"/>
          <w:sz w:val="32"/>
          <w:szCs w:val="32"/>
        </w:rPr>
        <w:t xml:space="preserve"> 2018431</w:t>
      </w:r>
      <w:r w:rsidR="004F54CD" w:rsidRPr="008447D1">
        <w:rPr>
          <w:rFonts w:ascii="Arial" w:hAnsi="Arial" w:cs="Arial"/>
          <w:sz w:val="32"/>
          <w:szCs w:val="32"/>
        </w:rPr>
        <w:t>9</w:t>
      </w:r>
      <w:r w:rsidRPr="008447D1">
        <w:rPr>
          <w:rFonts w:ascii="Arial" w:hAnsi="Arial" w:cs="Arial"/>
          <w:sz w:val="32"/>
          <w:szCs w:val="32"/>
        </w:rPr>
        <w:t xml:space="preserve"> </w:t>
      </w:r>
    </w:p>
    <w:p w14:paraId="2219C019" w14:textId="77777777" w:rsidR="003A0FF4" w:rsidRPr="008447D1" w:rsidRDefault="00D5413C" w:rsidP="003422FF">
      <w:pPr>
        <w:pStyle w:val="ContactInfo"/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 xml:space="preserve"> </w:t>
      </w:r>
      <w:r w:rsidR="00D01F34" w:rsidRPr="008447D1">
        <w:rPr>
          <w:rFonts w:ascii="Arial" w:hAnsi="Arial" w:cs="Arial"/>
          <w:sz w:val="32"/>
          <w:szCs w:val="32"/>
        </w:rPr>
        <w:t>ITSSS</w:t>
      </w:r>
      <w:r w:rsidRPr="008447D1">
        <w:rPr>
          <w:rFonts w:ascii="Arial" w:hAnsi="Arial" w:cs="Arial"/>
          <w:sz w:val="32"/>
          <w:szCs w:val="32"/>
        </w:rPr>
        <w:t xml:space="preserve"> | </w:t>
      </w:r>
      <w:r w:rsidR="00D01F34" w:rsidRPr="008447D1">
        <w:rPr>
          <w:rFonts w:ascii="Arial" w:hAnsi="Arial" w:cs="Arial"/>
          <w:sz w:val="32"/>
          <w:szCs w:val="32"/>
        </w:rPr>
        <w:t>25/12/2021</w:t>
      </w:r>
    </w:p>
    <w:p w14:paraId="50EB4C1C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6DD39D85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6A4EDEDD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6EC8C5AF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2754BF04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7930BA6A" w14:textId="77777777" w:rsidR="003A0FF4" w:rsidRPr="008447D1" w:rsidRDefault="003A0FF4" w:rsidP="003422FF">
      <w:pPr>
        <w:pStyle w:val="ContactInfo"/>
        <w:rPr>
          <w:rFonts w:ascii="Arial" w:hAnsi="Arial" w:cs="Arial"/>
          <w:sz w:val="32"/>
          <w:szCs w:val="32"/>
        </w:rPr>
      </w:pPr>
    </w:p>
    <w:p w14:paraId="5D6C7D07" w14:textId="77777777" w:rsidR="003A0FF4" w:rsidRPr="008447D1" w:rsidRDefault="003A0FF4" w:rsidP="003A0FF4">
      <w:pPr>
        <w:pStyle w:val="ContactInfo"/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6"/>
          <w:szCs w:val="36"/>
        </w:rPr>
        <w:lastRenderedPageBreak/>
        <w:t>Appendix</w:t>
      </w:r>
    </w:p>
    <w:p w14:paraId="26054D96" w14:textId="77777777" w:rsidR="003A0FF4" w:rsidRPr="008447D1" w:rsidRDefault="003A0FF4" w:rsidP="003A0FF4">
      <w:pPr>
        <w:pStyle w:val="ContactInfo"/>
        <w:numPr>
          <w:ilvl w:val="0"/>
          <w:numId w:val="30"/>
        </w:numPr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2"/>
          <w:szCs w:val="32"/>
        </w:rPr>
        <w:t>Use case specification</w:t>
      </w:r>
    </w:p>
    <w:p w14:paraId="347E3761" w14:textId="77777777" w:rsidR="003A0FF4" w:rsidRPr="008447D1" w:rsidRDefault="003A0FF4" w:rsidP="003A0FF4">
      <w:pPr>
        <w:pStyle w:val="ContactInfo"/>
        <w:numPr>
          <w:ilvl w:val="0"/>
          <w:numId w:val="30"/>
        </w:numPr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2"/>
          <w:szCs w:val="32"/>
        </w:rPr>
        <w:t>Use case analysis</w:t>
      </w:r>
    </w:p>
    <w:p w14:paraId="691F4D71" w14:textId="77777777" w:rsidR="003A0FF4" w:rsidRPr="008447D1" w:rsidRDefault="003A0FF4" w:rsidP="003A0FF4">
      <w:pPr>
        <w:pStyle w:val="ContactInfo"/>
        <w:numPr>
          <w:ilvl w:val="0"/>
          <w:numId w:val="30"/>
        </w:numPr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2"/>
          <w:szCs w:val="32"/>
        </w:rPr>
        <w:t>GUI design</w:t>
      </w:r>
    </w:p>
    <w:p w14:paraId="70EAD3A5" w14:textId="2AD72D05" w:rsidR="003A0FF4" w:rsidRPr="008447D1" w:rsidRDefault="003A0FF4" w:rsidP="003A0FF4">
      <w:pPr>
        <w:pStyle w:val="ContactInfo"/>
        <w:numPr>
          <w:ilvl w:val="0"/>
          <w:numId w:val="30"/>
        </w:numPr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2"/>
          <w:szCs w:val="32"/>
        </w:rPr>
        <w:t>Apply</w:t>
      </w:r>
      <w:r w:rsidR="009A793B">
        <w:rPr>
          <w:rFonts w:ascii="Arial" w:hAnsi="Arial" w:cs="Arial"/>
          <w:sz w:val="32"/>
          <w:szCs w:val="32"/>
        </w:rPr>
        <w:t xml:space="preserve"> </w:t>
      </w:r>
      <w:r w:rsidR="009A793B" w:rsidRPr="008447D1">
        <w:rPr>
          <w:rFonts w:ascii="Arial" w:hAnsi="Arial" w:cs="Arial"/>
          <w:sz w:val="32"/>
          <w:szCs w:val="32"/>
        </w:rPr>
        <w:t>SOLID</w:t>
      </w:r>
      <w:r w:rsidRPr="008447D1">
        <w:rPr>
          <w:rFonts w:ascii="Arial" w:hAnsi="Arial" w:cs="Arial"/>
          <w:sz w:val="32"/>
          <w:szCs w:val="32"/>
        </w:rPr>
        <w:t xml:space="preserve"> principle</w:t>
      </w:r>
      <w:r w:rsidR="009A793B">
        <w:rPr>
          <w:rFonts w:ascii="Arial" w:hAnsi="Arial" w:cs="Arial"/>
          <w:sz w:val="32"/>
          <w:szCs w:val="32"/>
        </w:rPr>
        <w:t xml:space="preserve"> </w:t>
      </w:r>
      <w:r w:rsidRPr="008447D1">
        <w:rPr>
          <w:rFonts w:ascii="Arial" w:hAnsi="Arial" w:cs="Arial"/>
          <w:sz w:val="32"/>
          <w:szCs w:val="32"/>
        </w:rPr>
        <w:t>and pattern</w:t>
      </w:r>
    </w:p>
    <w:p w14:paraId="7BC65AD9" w14:textId="77777777" w:rsidR="003A0FF4" w:rsidRPr="008447D1" w:rsidRDefault="003A0FF4" w:rsidP="003A0FF4">
      <w:pPr>
        <w:pStyle w:val="ContactInfo"/>
        <w:numPr>
          <w:ilvl w:val="0"/>
          <w:numId w:val="30"/>
        </w:numPr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2"/>
          <w:szCs w:val="32"/>
        </w:rPr>
        <w:t>Detail design</w:t>
      </w:r>
    </w:p>
    <w:p w14:paraId="0398250E" w14:textId="77777777" w:rsidR="003A0FF4" w:rsidRPr="008447D1" w:rsidRDefault="003A0FF4" w:rsidP="003A0FF4">
      <w:pPr>
        <w:pStyle w:val="ContactInfo"/>
        <w:jc w:val="left"/>
        <w:rPr>
          <w:rFonts w:ascii="Arial" w:hAnsi="Arial" w:cs="Arial"/>
          <w:sz w:val="32"/>
          <w:szCs w:val="32"/>
        </w:rPr>
      </w:pPr>
    </w:p>
    <w:p w14:paraId="7ED2450D" w14:textId="77777777" w:rsidR="003A0FF4" w:rsidRPr="008447D1" w:rsidRDefault="003A0FF4" w:rsidP="003A0FF4">
      <w:pPr>
        <w:pStyle w:val="ContactInfo"/>
        <w:jc w:val="left"/>
        <w:rPr>
          <w:rFonts w:ascii="Arial" w:hAnsi="Arial" w:cs="Arial"/>
          <w:sz w:val="32"/>
          <w:szCs w:val="32"/>
        </w:rPr>
      </w:pPr>
    </w:p>
    <w:p w14:paraId="63B0020D" w14:textId="77777777" w:rsidR="003A0FF4" w:rsidRPr="008447D1" w:rsidRDefault="003A0FF4" w:rsidP="003A0FF4">
      <w:pPr>
        <w:pStyle w:val="ContactInfo"/>
        <w:jc w:val="left"/>
        <w:rPr>
          <w:rFonts w:ascii="Arial" w:hAnsi="Arial" w:cs="Arial"/>
          <w:sz w:val="32"/>
          <w:szCs w:val="32"/>
        </w:rPr>
      </w:pPr>
    </w:p>
    <w:p w14:paraId="724B9026" w14:textId="77777777" w:rsidR="003422FF" w:rsidRPr="008447D1" w:rsidRDefault="003422FF" w:rsidP="003A0FF4">
      <w:pPr>
        <w:pStyle w:val="ContactInfo"/>
        <w:jc w:val="left"/>
        <w:rPr>
          <w:rFonts w:ascii="Arial" w:hAnsi="Arial" w:cs="Arial"/>
          <w:sz w:val="36"/>
          <w:szCs w:val="36"/>
        </w:rPr>
      </w:pPr>
      <w:r w:rsidRPr="008447D1">
        <w:rPr>
          <w:rFonts w:ascii="Arial" w:hAnsi="Arial" w:cs="Arial"/>
          <w:sz w:val="36"/>
          <w:szCs w:val="36"/>
        </w:rPr>
        <w:br w:type="page"/>
      </w:r>
    </w:p>
    <w:bookmarkEnd w:id="0"/>
    <w:bookmarkEnd w:id="1"/>
    <w:bookmarkEnd w:id="2"/>
    <w:bookmarkEnd w:id="3"/>
    <w:bookmarkEnd w:id="4"/>
    <w:p w14:paraId="57E6036E" w14:textId="77777777" w:rsidR="001638F6" w:rsidRPr="008447D1" w:rsidRDefault="00D01F34" w:rsidP="003A0FF4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lastRenderedPageBreak/>
        <w:t>Use case specification</w:t>
      </w:r>
    </w:p>
    <w:p w14:paraId="2E1E7618" w14:textId="5B926B9C" w:rsidR="00D01F34" w:rsidRPr="008447D1" w:rsidRDefault="00D01F34" w:rsidP="00D01F34">
      <w:pPr>
        <w:rPr>
          <w:rFonts w:ascii="Arial" w:hAnsi="Arial" w:cs="Arial"/>
          <w:color w:val="3F251D" w:themeColor="accent1"/>
        </w:rPr>
      </w:pPr>
      <w:r w:rsidRPr="008447D1">
        <w:rPr>
          <w:rFonts w:ascii="Arial" w:hAnsi="Arial" w:cs="Arial"/>
          <w:color w:val="3F251D" w:themeColor="accent1"/>
        </w:rPr>
        <w:t>Use case “Ret</w:t>
      </w:r>
      <w:r w:rsidR="004F54CD" w:rsidRPr="008447D1">
        <w:rPr>
          <w:rFonts w:ascii="Arial" w:hAnsi="Arial" w:cs="Arial"/>
          <w:color w:val="3F251D" w:themeColor="accent1"/>
        </w:rPr>
        <w:t>urn a renting</w:t>
      </w:r>
      <w:r w:rsidRPr="008447D1">
        <w:rPr>
          <w:rFonts w:ascii="Arial" w:hAnsi="Arial" w:cs="Arial"/>
          <w:color w:val="3F251D" w:themeColor="accent1"/>
        </w:rPr>
        <w:t xml:space="preserve"> bike”</w:t>
      </w:r>
    </w:p>
    <w:tbl>
      <w:tblPr>
        <w:tblW w:w="87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5"/>
        <w:gridCol w:w="2728"/>
        <w:gridCol w:w="2393"/>
        <w:gridCol w:w="1579"/>
      </w:tblGrid>
      <w:tr w:rsidR="004F54CD" w:rsidRPr="008447D1" w14:paraId="20E0A9DF" w14:textId="77777777" w:rsidTr="00066AAF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2D39387C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Use case Code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8C265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UC004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64BE6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Use case name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A7AAA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Return a renting bike</w:t>
            </w:r>
          </w:p>
        </w:tc>
      </w:tr>
      <w:tr w:rsidR="004F54CD" w:rsidRPr="008447D1" w14:paraId="6108DB25" w14:textId="77777777" w:rsidTr="00066AAF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65E188E1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Actor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D1AC6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  <w:lang w:val="en-GB"/>
              </w:rPr>
            </w:pPr>
            <w:r w:rsidRPr="008447D1">
              <w:rPr>
                <w:rFonts w:ascii="Arial" w:eastAsia="Times New Roman" w:hAnsi="Arial" w:cs="Arial"/>
              </w:rPr>
              <w:t>Customer</w:t>
            </w:r>
          </w:p>
        </w:tc>
      </w:tr>
      <w:tr w:rsidR="004F54CD" w:rsidRPr="008447D1" w14:paraId="446B4CFE" w14:textId="77777777" w:rsidTr="00066AAF">
        <w:trPr>
          <w:trHeight w:val="30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2BCC03A4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Precondition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48551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Login success</w:t>
            </w:r>
          </w:p>
        </w:tc>
      </w:tr>
      <w:tr w:rsidR="004F54CD" w:rsidRPr="008447D1" w14:paraId="449C8A7C" w14:textId="77777777" w:rsidTr="00066AAF">
        <w:trPr>
          <w:trHeight w:val="841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63757A92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Main flow of event</w:t>
            </w:r>
          </w:p>
          <w:p w14:paraId="2CEC2C20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(success)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58F7A" w14:textId="77777777" w:rsidR="004F54CD" w:rsidRPr="008447D1" w:rsidRDefault="004F54CD" w:rsidP="00066AAF">
            <w:pPr>
              <w:widowControl w:val="0"/>
              <w:spacing w:line="276" w:lineRule="auto"/>
              <w:rPr>
                <w:rFonts w:ascii="Arial" w:eastAsia="Times New Roman" w:hAnsi="Arial" w:cs="Arial"/>
                <w:b/>
              </w:rPr>
            </w:pPr>
          </w:p>
          <w:tbl>
            <w:tblPr>
              <w:tblW w:w="640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31"/>
              <w:gridCol w:w="1644"/>
              <w:gridCol w:w="4130"/>
            </w:tblGrid>
            <w:tr w:rsidR="004F54CD" w:rsidRPr="008447D1" w14:paraId="7A670413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023E42F2" w14:textId="77777777" w:rsidR="004F54CD" w:rsidRPr="008447D1" w:rsidRDefault="004F54CD" w:rsidP="00066AAF">
                  <w:pPr>
                    <w:widowControl w:val="0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#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299AE8B3" w14:textId="77777777" w:rsidR="004F54CD" w:rsidRPr="008447D1" w:rsidRDefault="004F54CD" w:rsidP="00066AAF">
                  <w:pPr>
                    <w:widowControl w:val="0"/>
                    <w:spacing w:line="360" w:lineRule="auto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Doer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36DDEA01" w14:textId="77777777" w:rsidR="004F54CD" w:rsidRPr="008447D1" w:rsidRDefault="004F54CD" w:rsidP="00066AAF">
                  <w:pPr>
                    <w:widowControl w:val="0"/>
                    <w:spacing w:line="360" w:lineRule="auto"/>
                    <w:ind w:left="547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Action</w:t>
                  </w:r>
                </w:p>
              </w:tc>
            </w:tr>
            <w:tr w:rsidR="004F54CD" w:rsidRPr="008447D1" w14:paraId="54CB796A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143354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B02030B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Customer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73B9B8E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Choose Return a renting bike function</w:t>
                  </w:r>
                </w:p>
              </w:tc>
            </w:tr>
            <w:tr w:rsidR="004F54CD" w:rsidRPr="008447D1" w14:paraId="4C2BE6F7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FDC7C1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E4EE56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982E10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Calculate bike rental time</w:t>
                  </w:r>
                </w:p>
              </w:tc>
            </w:tr>
            <w:tr w:rsidR="004F54CD" w:rsidRPr="008447D1" w14:paraId="1D4928B8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4872B0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564A56D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12B181E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Display Return a renting bike function interface</w:t>
                  </w:r>
                </w:p>
              </w:tc>
            </w:tr>
            <w:tr w:rsidR="004F54CD" w:rsidRPr="008447D1" w14:paraId="69308A47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ABCB06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B987727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Customer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31FE212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Choose bank account</w:t>
                  </w:r>
                </w:p>
              </w:tc>
            </w:tr>
            <w:tr w:rsidR="004F54CD" w:rsidRPr="008447D1" w14:paraId="7301AF83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35B969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16AF09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Customer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45C775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Choose bike station code</w:t>
                  </w:r>
                </w:p>
              </w:tc>
            </w:tr>
            <w:tr w:rsidR="004F54CD" w:rsidRPr="008447D1" w14:paraId="76F00B21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B736E4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C19DDF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Customer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D25412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Click on “Return” button</w:t>
                  </w:r>
                </w:p>
              </w:tc>
            </w:tr>
            <w:tr w:rsidR="004F54CD" w:rsidRPr="008447D1" w14:paraId="5590B0EE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E7F3F6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A8711AF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Customer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ABE6760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 xml:space="preserve">Click on </w:t>
                  </w:r>
                  <w:r w:rsidRPr="008447D1">
                    <w:rPr>
                      <w:rFonts w:ascii="Arial" w:eastAsia="Times New Roman" w:hAnsi="Arial" w:cs="Arial"/>
                      <w:lang w:val="en-GB"/>
                    </w:rPr>
                    <w:t>“</w:t>
                  </w:r>
                  <w:r w:rsidRPr="008447D1">
                    <w:rPr>
                      <w:rFonts w:ascii="Arial" w:eastAsia="Times New Roman" w:hAnsi="Arial" w:cs="Arial"/>
                    </w:rPr>
                    <w:t>Confirm” button to finish renting transaction</w:t>
                  </w:r>
                </w:p>
              </w:tc>
            </w:tr>
            <w:tr w:rsidR="004F54CD" w:rsidRPr="008447D1" w14:paraId="588F567D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E0793F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098371D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A87031D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Return the remaining deposit to the bank account</w:t>
                  </w:r>
                </w:p>
              </w:tc>
            </w:tr>
            <w:tr w:rsidR="004F54CD" w:rsidRPr="008447D1" w14:paraId="7063FEAB" w14:textId="77777777" w:rsidTr="00066AAF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F5CE62" w14:textId="77777777" w:rsidR="004F54CD" w:rsidRPr="008447D1" w:rsidRDefault="004F54CD" w:rsidP="004F54CD">
                  <w:pPr>
                    <w:numPr>
                      <w:ilvl w:val="0"/>
                      <w:numId w:val="32"/>
                    </w:numPr>
                    <w:spacing w:after="0" w:line="240" w:lineRule="auto"/>
                    <w:rPr>
                      <w:rFonts w:ascii="Arial" w:eastAsia="Times New Roman" w:hAnsi="Arial" w:cs="Arial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FB3854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ACC73C" w14:textId="77777777" w:rsidR="004F54CD" w:rsidRPr="008447D1" w:rsidRDefault="004F54CD" w:rsidP="00066AAF">
                  <w:pPr>
                    <w:widowControl w:val="0"/>
                    <w:spacing w:after="40" w:line="288" w:lineRule="auto"/>
                    <w:ind w:left="105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Notify a success message</w:t>
                  </w:r>
                </w:p>
              </w:tc>
            </w:tr>
          </w:tbl>
          <w:p w14:paraId="472DD6F7" w14:textId="77777777" w:rsidR="004F54CD" w:rsidRPr="008447D1" w:rsidRDefault="004F54CD" w:rsidP="00066AAF">
            <w:pPr>
              <w:widowControl w:val="0"/>
              <w:rPr>
                <w:rFonts w:ascii="Arial" w:eastAsia="Times New Roman" w:hAnsi="Arial" w:cs="Arial"/>
              </w:rPr>
            </w:pPr>
          </w:p>
        </w:tc>
      </w:tr>
      <w:tr w:rsidR="004F54CD" w:rsidRPr="008447D1" w14:paraId="71423CD3" w14:textId="77777777" w:rsidTr="00066AAF">
        <w:trPr>
          <w:trHeight w:val="112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44799F32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Alternative flow of event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D2D70" w14:textId="77777777" w:rsidR="004F54CD" w:rsidRPr="008447D1" w:rsidRDefault="004F54CD" w:rsidP="00066AAF">
            <w:pPr>
              <w:widowControl w:val="0"/>
              <w:spacing w:line="276" w:lineRule="auto"/>
              <w:rPr>
                <w:rFonts w:ascii="Arial" w:eastAsia="Times New Roman" w:hAnsi="Arial" w:cs="Arial"/>
                <w:b/>
              </w:rPr>
            </w:pPr>
          </w:p>
          <w:tbl>
            <w:tblPr>
              <w:tblW w:w="640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51"/>
              <w:gridCol w:w="1643"/>
              <w:gridCol w:w="4111"/>
            </w:tblGrid>
            <w:tr w:rsidR="004F54CD" w:rsidRPr="008447D1" w14:paraId="29E3B64A" w14:textId="77777777" w:rsidTr="00066AAF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2824E739" w14:textId="77777777" w:rsidR="004F54CD" w:rsidRPr="008447D1" w:rsidRDefault="004F54CD" w:rsidP="00066AAF">
                  <w:pPr>
                    <w:widowControl w:val="0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#</w:t>
                  </w:r>
                </w:p>
              </w:tc>
              <w:tc>
                <w:tcPr>
                  <w:tcW w:w="16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2AC73EC4" w14:textId="77777777" w:rsidR="004F54CD" w:rsidRPr="008447D1" w:rsidRDefault="004F54CD" w:rsidP="00066AAF">
                  <w:pPr>
                    <w:widowControl w:val="0"/>
                    <w:spacing w:line="360" w:lineRule="auto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Doer</w:t>
                  </w:r>
                </w:p>
              </w:tc>
              <w:tc>
                <w:tcPr>
                  <w:tcW w:w="4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hideMark/>
                </w:tcPr>
                <w:p w14:paraId="38BF9C80" w14:textId="77777777" w:rsidR="004F54CD" w:rsidRPr="008447D1" w:rsidRDefault="004F54CD" w:rsidP="00066AAF">
                  <w:pPr>
                    <w:widowControl w:val="0"/>
                    <w:spacing w:line="360" w:lineRule="auto"/>
                    <w:ind w:left="547"/>
                    <w:rPr>
                      <w:rFonts w:ascii="Arial" w:eastAsia="Times New Roman" w:hAnsi="Arial" w:cs="Arial"/>
                      <w:b/>
                    </w:rPr>
                  </w:pPr>
                  <w:r w:rsidRPr="008447D1">
                    <w:rPr>
                      <w:rFonts w:ascii="Arial" w:eastAsia="Times New Roman" w:hAnsi="Arial" w:cs="Arial"/>
                      <w:b/>
                    </w:rPr>
                    <w:t>Action</w:t>
                  </w:r>
                </w:p>
              </w:tc>
            </w:tr>
            <w:tr w:rsidR="004F54CD" w:rsidRPr="008447D1" w14:paraId="7B7F6A51" w14:textId="77777777" w:rsidTr="00066AAF">
              <w:trPr>
                <w:trHeight w:val="286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FD4FBEB" w14:textId="77777777" w:rsidR="004F54CD" w:rsidRPr="008447D1" w:rsidRDefault="004F54CD" w:rsidP="00066AAF">
                  <w:pPr>
                    <w:spacing w:after="40"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4a</w:t>
                  </w:r>
                </w:p>
              </w:tc>
              <w:tc>
                <w:tcPr>
                  <w:tcW w:w="16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8D12157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9F8DE93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If customer choose “Use other”, open a popup to add a new bank account</w:t>
                  </w:r>
                </w:p>
              </w:tc>
            </w:tr>
            <w:tr w:rsidR="004F54CD" w:rsidRPr="008447D1" w14:paraId="1B16EDE3" w14:textId="77777777" w:rsidTr="00066AAF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21E991D" w14:textId="77777777" w:rsidR="004F54CD" w:rsidRPr="008447D1" w:rsidRDefault="004F54CD" w:rsidP="00066AAF">
                  <w:pPr>
                    <w:spacing w:after="40"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6a</w:t>
                  </w:r>
                </w:p>
              </w:tc>
              <w:tc>
                <w:tcPr>
                  <w:tcW w:w="16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AE4D8C2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85C618B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If customer click on “Cancel” button, redirect to list of station screen</w:t>
                  </w:r>
                </w:p>
              </w:tc>
            </w:tr>
            <w:tr w:rsidR="004F54CD" w:rsidRPr="008447D1" w14:paraId="7DD6A49A" w14:textId="77777777" w:rsidTr="00066AAF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B0CF84" w14:textId="77777777" w:rsidR="004F54CD" w:rsidRPr="008447D1" w:rsidRDefault="004F54CD" w:rsidP="00066AAF">
                  <w:pPr>
                    <w:spacing w:after="40"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lastRenderedPageBreak/>
                    <w:t>8a</w:t>
                  </w:r>
                </w:p>
              </w:tc>
              <w:tc>
                <w:tcPr>
                  <w:tcW w:w="16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15E1AD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System</w:t>
                  </w:r>
                </w:p>
              </w:tc>
              <w:tc>
                <w:tcPr>
                  <w:tcW w:w="41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7FAB2D" w14:textId="77777777" w:rsidR="004F54CD" w:rsidRPr="008447D1" w:rsidRDefault="004F54CD" w:rsidP="00066AAF">
                  <w:pPr>
                    <w:widowControl w:val="0"/>
                    <w:spacing w:line="288" w:lineRule="auto"/>
                    <w:ind w:left="113"/>
                    <w:rPr>
                      <w:rFonts w:ascii="Arial" w:eastAsia="Times New Roman" w:hAnsi="Arial" w:cs="Arial"/>
                    </w:rPr>
                  </w:pPr>
                  <w:r w:rsidRPr="008447D1">
                    <w:rPr>
                      <w:rFonts w:ascii="Arial" w:eastAsia="Times New Roman" w:hAnsi="Arial" w:cs="Arial"/>
                    </w:rPr>
                    <w:t>If the total payment amount is greater than the deposit amount, pay the extra amount from the bank account</w:t>
                  </w:r>
                </w:p>
              </w:tc>
            </w:tr>
          </w:tbl>
          <w:p w14:paraId="2E759E2F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</w:rPr>
            </w:pPr>
          </w:p>
        </w:tc>
      </w:tr>
      <w:tr w:rsidR="004F54CD" w:rsidRPr="008447D1" w14:paraId="21D85BCB" w14:textId="77777777" w:rsidTr="00066AAF">
        <w:trPr>
          <w:trHeight w:val="34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hideMark/>
          </w:tcPr>
          <w:p w14:paraId="15245CFF" w14:textId="77777777" w:rsidR="004F54CD" w:rsidRPr="008447D1" w:rsidRDefault="004F54CD" w:rsidP="00066AAF">
            <w:pPr>
              <w:widowControl w:val="0"/>
              <w:spacing w:after="60"/>
              <w:ind w:left="-14" w:right="1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lastRenderedPageBreak/>
              <w:t>Post 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05D4F" w14:textId="77777777" w:rsidR="004F54CD" w:rsidRPr="008447D1" w:rsidRDefault="004F54CD" w:rsidP="00066AAF">
            <w:pPr>
              <w:widowControl w:val="0"/>
              <w:spacing w:before="80" w:after="80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Save transaction, send email to customer</w:t>
            </w:r>
          </w:p>
        </w:tc>
      </w:tr>
    </w:tbl>
    <w:p w14:paraId="47F4AD95" w14:textId="77777777" w:rsidR="00D01F34" w:rsidRPr="008447D1" w:rsidRDefault="00D01F34" w:rsidP="00D01F34">
      <w:pPr>
        <w:spacing w:after="0" w:line="288" w:lineRule="auto"/>
        <w:rPr>
          <w:rFonts w:ascii="Arial" w:eastAsia="Times New Roman" w:hAnsi="Arial" w:cs="Arial"/>
          <w:sz w:val="26"/>
          <w:szCs w:val="26"/>
        </w:rPr>
      </w:pPr>
      <w:r w:rsidRPr="008447D1">
        <w:rPr>
          <w:rFonts w:ascii="Arial" w:eastAsia="Times New Roman" w:hAnsi="Arial" w:cs="Arial"/>
          <w:sz w:val="26"/>
          <w:szCs w:val="26"/>
        </w:rPr>
        <w:t>* Input data:</w:t>
      </w:r>
    </w:p>
    <w:tbl>
      <w:tblPr>
        <w:tblW w:w="8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2192"/>
        <w:gridCol w:w="966"/>
        <w:gridCol w:w="1302"/>
        <w:gridCol w:w="1986"/>
        <w:gridCol w:w="1555"/>
      </w:tblGrid>
      <w:tr w:rsidR="004F54CD" w:rsidRPr="008447D1" w14:paraId="14255647" w14:textId="77777777" w:rsidTr="00066AAF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7911029E" w14:textId="77777777" w:rsidR="004F54CD" w:rsidRPr="008447D1" w:rsidRDefault="004F54CD" w:rsidP="00066AAF">
            <w:pPr>
              <w:widowControl w:val="0"/>
              <w:spacing w:after="0" w:line="288" w:lineRule="auto"/>
              <w:ind w:left="4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#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1C9E6F3F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Field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051E8381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Description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7EA7A781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Required?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00D1F02F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Valid condition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10F7F958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  <w:b/>
              </w:rPr>
            </w:pPr>
            <w:r w:rsidRPr="008447D1">
              <w:rPr>
                <w:rFonts w:ascii="Arial" w:eastAsia="Times New Roman" w:hAnsi="Arial" w:cs="Arial"/>
                <w:b/>
              </w:rPr>
              <w:t>Example</w:t>
            </w:r>
          </w:p>
        </w:tc>
      </w:tr>
      <w:tr w:rsidR="004F54CD" w:rsidRPr="008447D1" w14:paraId="54009472" w14:textId="77777777" w:rsidTr="00066AAF">
        <w:trPr>
          <w:trHeight w:val="1524"/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76B8E56" w14:textId="77777777" w:rsidR="004F54CD" w:rsidRPr="008447D1" w:rsidRDefault="004F54CD" w:rsidP="004F54CD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44065B3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Card number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58A6E33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AB28335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yes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D603236" w14:textId="66A2247C" w:rsidR="004F54CD" w:rsidRPr="009A793B" w:rsidRDefault="009A793B" w:rsidP="009A793B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- </w:t>
            </w:r>
            <w:r w:rsidR="004F54CD" w:rsidRPr="009A793B">
              <w:rPr>
                <w:rFonts w:ascii="Arial" w:eastAsia="Times New Roman" w:hAnsi="Arial" w:cs="Arial"/>
              </w:rPr>
              <w:t>Not null or empty</w:t>
            </w:r>
          </w:p>
          <w:p w14:paraId="6E733707" w14:textId="48B88EA4" w:rsidR="004F54CD" w:rsidRPr="009A793B" w:rsidRDefault="009A793B" w:rsidP="009A793B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- </w:t>
            </w:r>
            <w:r w:rsidR="004F54CD" w:rsidRPr="009A793B">
              <w:rPr>
                <w:rFonts w:ascii="Arial" w:eastAsia="Times New Roman" w:hAnsi="Arial" w:cs="Arial"/>
              </w:rPr>
              <w:t>Contain 9 digit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512F9A8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123456789</w:t>
            </w:r>
          </w:p>
        </w:tc>
      </w:tr>
      <w:tr w:rsidR="004F54CD" w:rsidRPr="008447D1" w14:paraId="36C9B67A" w14:textId="77777777" w:rsidTr="00066AAF">
        <w:trPr>
          <w:trHeight w:val="1025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54BC144" w14:textId="77777777" w:rsidR="004F54CD" w:rsidRPr="008447D1" w:rsidRDefault="004F54CD" w:rsidP="004F54CD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6421E1A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Card holder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189A177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80419CA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05E1FC5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5F583B0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 xml:space="preserve">Nguyen </w:t>
            </w:r>
            <w:proofErr w:type="gramStart"/>
            <w:r w:rsidRPr="008447D1">
              <w:rPr>
                <w:rFonts w:ascii="Arial" w:eastAsia="Times New Roman" w:hAnsi="Arial" w:cs="Arial"/>
              </w:rPr>
              <w:t>Van  A</w:t>
            </w:r>
            <w:proofErr w:type="gramEnd"/>
          </w:p>
        </w:tc>
      </w:tr>
      <w:tr w:rsidR="004F54CD" w:rsidRPr="008447D1" w14:paraId="61BC213D" w14:textId="77777777" w:rsidTr="00066AAF">
        <w:trPr>
          <w:trHeight w:val="1188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36A415B" w14:textId="77777777" w:rsidR="004F54CD" w:rsidRPr="008447D1" w:rsidRDefault="004F54CD" w:rsidP="004F54CD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E5A347F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Issues Bank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59CD076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BF64764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21D7901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FB8059C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proofErr w:type="spellStart"/>
            <w:r w:rsidRPr="008447D1">
              <w:rPr>
                <w:rFonts w:ascii="Arial" w:eastAsia="Times New Roman" w:hAnsi="Arial" w:cs="Arial"/>
              </w:rPr>
              <w:t>Viettin</w:t>
            </w:r>
            <w:proofErr w:type="spellEnd"/>
            <w:r w:rsidRPr="008447D1">
              <w:rPr>
                <w:rFonts w:ascii="Arial" w:eastAsia="Times New Roman" w:hAnsi="Arial" w:cs="Arial"/>
              </w:rPr>
              <w:t xml:space="preserve"> Bank</w:t>
            </w:r>
          </w:p>
        </w:tc>
      </w:tr>
      <w:tr w:rsidR="004F54CD" w:rsidRPr="008447D1" w14:paraId="30C51042" w14:textId="77777777" w:rsidTr="00066AAF">
        <w:trPr>
          <w:trHeight w:val="1128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9540CC3" w14:textId="77777777" w:rsidR="004F54CD" w:rsidRPr="008447D1" w:rsidRDefault="004F54CD" w:rsidP="004F54CD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87A4205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Expiration date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543A7F7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F8F62CF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ACE5BE5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Not null or empty, date format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9A8189D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20/02/2030</w:t>
            </w:r>
          </w:p>
        </w:tc>
      </w:tr>
      <w:tr w:rsidR="004F54CD" w:rsidRPr="008447D1" w14:paraId="44BDA9A0" w14:textId="77777777" w:rsidTr="00066AAF">
        <w:trPr>
          <w:trHeight w:val="876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30D89EC" w14:textId="77777777" w:rsidR="004F54CD" w:rsidRPr="008447D1" w:rsidRDefault="004F54CD" w:rsidP="004F54CD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970E354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Security code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ACDB0A8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FFEFE23" w14:textId="77777777" w:rsidR="004F54CD" w:rsidRPr="008447D1" w:rsidRDefault="004F54CD" w:rsidP="00066AAF">
            <w:pPr>
              <w:widowControl w:val="0"/>
              <w:spacing w:after="0" w:line="288" w:lineRule="auto"/>
              <w:ind w:firstLine="12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4686E25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556245C" w14:textId="77777777" w:rsidR="004F54CD" w:rsidRPr="008447D1" w:rsidRDefault="004F54CD" w:rsidP="00066AAF">
            <w:pPr>
              <w:widowControl w:val="0"/>
              <w:spacing w:after="0" w:line="288" w:lineRule="auto"/>
              <w:rPr>
                <w:rFonts w:ascii="Arial" w:eastAsia="Times New Roman" w:hAnsi="Arial" w:cs="Arial"/>
              </w:rPr>
            </w:pPr>
            <w:r w:rsidRPr="008447D1">
              <w:rPr>
                <w:rFonts w:ascii="Arial" w:eastAsia="Times New Roman" w:hAnsi="Arial" w:cs="Arial"/>
              </w:rPr>
              <w:t>123456</w:t>
            </w:r>
          </w:p>
        </w:tc>
      </w:tr>
    </w:tbl>
    <w:p w14:paraId="70A327BD" w14:textId="77777777" w:rsidR="00D01F34" w:rsidRPr="008447D1" w:rsidRDefault="00D01F34" w:rsidP="00D01F34">
      <w:pPr>
        <w:rPr>
          <w:rFonts w:ascii="Arial" w:hAnsi="Arial" w:cs="Arial"/>
          <w:sz w:val="32"/>
          <w:szCs w:val="32"/>
        </w:rPr>
      </w:pPr>
    </w:p>
    <w:p w14:paraId="3E38698F" w14:textId="77777777" w:rsidR="00D01F34" w:rsidRPr="008447D1" w:rsidRDefault="00D01F34" w:rsidP="003A0FF4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>Use case analysis</w:t>
      </w:r>
    </w:p>
    <w:p w14:paraId="15365C02" w14:textId="2C294F0C" w:rsidR="00D01F34" w:rsidRPr="008447D1" w:rsidRDefault="00D01F34" w:rsidP="008447D1">
      <w:pPr>
        <w:pStyle w:val="oancuaDanhsach"/>
        <w:numPr>
          <w:ilvl w:val="1"/>
          <w:numId w:val="31"/>
        </w:numPr>
        <w:rPr>
          <w:rFonts w:ascii="Arial" w:hAnsi="Arial" w:cs="Arial"/>
          <w:sz w:val="28"/>
          <w:szCs w:val="28"/>
        </w:rPr>
      </w:pPr>
      <w:r w:rsidRPr="008447D1">
        <w:rPr>
          <w:rFonts w:ascii="Arial" w:hAnsi="Arial" w:cs="Arial"/>
          <w:sz w:val="28"/>
          <w:szCs w:val="28"/>
        </w:rPr>
        <w:t>Sequence</w:t>
      </w:r>
      <w:r w:rsidR="0098489F" w:rsidRPr="008447D1">
        <w:rPr>
          <w:rFonts w:ascii="Arial" w:hAnsi="Arial" w:cs="Arial"/>
          <w:sz w:val="28"/>
          <w:szCs w:val="28"/>
        </w:rPr>
        <w:t xml:space="preserve"> analysis</w:t>
      </w:r>
      <w:r w:rsidRPr="008447D1">
        <w:rPr>
          <w:rFonts w:ascii="Arial" w:hAnsi="Arial" w:cs="Arial"/>
          <w:sz w:val="28"/>
          <w:szCs w:val="28"/>
        </w:rPr>
        <w:t xml:space="preserve"> diagram</w:t>
      </w:r>
    </w:p>
    <w:p w14:paraId="61747006" w14:textId="5522C874" w:rsidR="00D01F34" w:rsidRPr="008447D1" w:rsidRDefault="005802B9" w:rsidP="005802B9">
      <w:pPr>
        <w:pStyle w:val="oancuaDanhsach"/>
        <w:jc w:val="center"/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270ED33" wp14:editId="047A4CE1">
            <wp:extent cx="5320665" cy="82296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1F7" w14:textId="0AE44D0F" w:rsidR="00D01F34" w:rsidRPr="00C53AFF" w:rsidRDefault="00D01F34" w:rsidP="00C53AFF">
      <w:pPr>
        <w:pStyle w:val="oancuaDanhsach"/>
        <w:numPr>
          <w:ilvl w:val="1"/>
          <w:numId w:val="31"/>
        </w:numPr>
        <w:rPr>
          <w:rFonts w:ascii="Arial" w:hAnsi="Arial" w:cs="Arial"/>
          <w:sz w:val="28"/>
          <w:szCs w:val="28"/>
        </w:rPr>
      </w:pPr>
      <w:r w:rsidRPr="00C53AFF">
        <w:rPr>
          <w:rFonts w:ascii="Arial" w:hAnsi="Arial" w:cs="Arial"/>
          <w:sz w:val="28"/>
          <w:szCs w:val="28"/>
        </w:rPr>
        <w:lastRenderedPageBreak/>
        <w:t>Class analysis</w:t>
      </w:r>
      <w:r w:rsidR="0098489F" w:rsidRPr="00C53AFF">
        <w:rPr>
          <w:rFonts w:ascii="Arial" w:hAnsi="Arial" w:cs="Arial"/>
          <w:sz w:val="28"/>
          <w:szCs w:val="28"/>
        </w:rPr>
        <w:t xml:space="preserve"> diagram</w:t>
      </w:r>
    </w:p>
    <w:p w14:paraId="04F2FE21" w14:textId="5DEC1EC3" w:rsidR="00D01F34" w:rsidRDefault="005802B9" w:rsidP="00D01F34">
      <w:pPr>
        <w:pStyle w:val="oancuaDanhsach"/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E77DAF5" wp14:editId="4406469D">
            <wp:extent cx="5486400" cy="3347720"/>
            <wp:effectExtent l="0" t="0" r="0" b="508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0DA9" w14:textId="77777777" w:rsidR="00C53AFF" w:rsidRPr="008447D1" w:rsidRDefault="00C53AFF" w:rsidP="00D01F34">
      <w:pPr>
        <w:pStyle w:val="oancuaDanhsach"/>
        <w:rPr>
          <w:rFonts w:ascii="Arial" w:hAnsi="Arial" w:cs="Arial"/>
          <w:sz w:val="32"/>
          <w:szCs w:val="32"/>
        </w:rPr>
      </w:pPr>
    </w:p>
    <w:p w14:paraId="187917A4" w14:textId="6EAE83BF" w:rsidR="0098489F" w:rsidRPr="008447D1" w:rsidRDefault="003A0FF4" w:rsidP="007751D1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>GUI design</w:t>
      </w:r>
    </w:p>
    <w:p w14:paraId="0EC21E6D" w14:textId="534FBFC6" w:rsidR="008447D1" w:rsidRPr="00C53AFF" w:rsidRDefault="008447D1" w:rsidP="00C53AFF">
      <w:pPr>
        <w:pStyle w:val="oancuaDanhsach"/>
        <w:numPr>
          <w:ilvl w:val="1"/>
          <w:numId w:val="31"/>
        </w:numPr>
        <w:ind w:left="426" w:hanging="284"/>
        <w:rPr>
          <w:rFonts w:ascii="Arial" w:hAnsi="Arial" w:cs="Arial"/>
          <w:sz w:val="28"/>
          <w:szCs w:val="28"/>
        </w:rPr>
      </w:pPr>
      <w:bookmarkStart w:id="5" w:name="_Hlk92033845"/>
      <w:bookmarkStart w:id="6" w:name="_Hlk92034415"/>
      <w:r w:rsidRPr="00C53AFF">
        <w:rPr>
          <w:rFonts w:ascii="Arial" w:hAnsi="Arial" w:cs="Arial"/>
          <w:sz w:val="28"/>
          <w:szCs w:val="28"/>
        </w:rPr>
        <w:t xml:space="preserve">Standardizing the screen configuration </w:t>
      </w:r>
    </w:p>
    <w:p w14:paraId="4815F824" w14:textId="77777777" w:rsidR="008447D1" w:rsidRPr="00C53AFF" w:rsidRDefault="008447D1" w:rsidP="00C53AFF">
      <w:pPr>
        <w:pStyle w:val="oancuaDanhsach"/>
        <w:numPr>
          <w:ilvl w:val="0"/>
          <w:numId w:val="34"/>
        </w:numPr>
        <w:rPr>
          <w:rFonts w:ascii="Arial" w:hAnsi="Arial" w:cs="Arial"/>
        </w:rPr>
      </w:pPr>
      <w:r w:rsidRPr="00C53AFF">
        <w:rPr>
          <w:rFonts w:ascii="Arial" w:hAnsi="Arial" w:cs="Arial"/>
        </w:rPr>
        <w:t xml:space="preserve">Display </w:t>
      </w:r>
    </w:p>
    <w:p w14:paraId="7E03568F" w14:textId="088A91D4" w:rsidR="008447D1" w:rsidRPr="008447D1" w:rsidRDefault="008447D1" w:rsidP="00C53AFF">
      <w:pPr>
        <w:ind w:firstLine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Resolution: 900 x 600 px </w:t>
      </w:r>
    </w:p>
    <w:p w14:paraId="611CA781" w14:textId="77777777" w:rsidR="008447D1" w:rsidRPr="00C53AFF" w:rsidRDefault="008447D1" w:rsidP="00C53AFF">
      <w:pPr>
        <w:pStyle w:val="oancuaDanhsach"/>
        <w:numPr>
          <w:ilvl w:val="0"/>
          <w:numId w:val="34"/>
        </w:numPr>
        <w:rPr>
          <w:rFonts w:ascii="Arial" w:hAnsi="Arial" w:cs="Arial"/>
        </w:rPr>
      </w:pPr>
      <w:r w:rsidRPr="00C53AFF">
        <w:rPr>
          <w:rFonts w:ascii="Arial" w:hAnsi="Arial" w:cs="Arial"/>
        </w:rPr>
        <w:t xml:space="preserve">Screen </w:t>
      </w:r>
    </w:p>
    <w:p w14:paraId="2352EDEF" w14:textId="77777777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Position of button: bottom (vertical) and center (horizontal) of frame. </w:t>
      </w:r>
    </w:p>
    <w:p w14:paraId="3F7EBD25" w14:textId="77777777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Position of message: center of frame </w:t>
      </w:r>
    </w:p>
    <w:p w14:paraId="7C2B0DAD" w14:textId="77777777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Position of screen title: Title top-left of frame. </w:t>
      </w:r>
    </w:p>
    <w:p w14:paraId="3AB29C6E" w14:textId="435AD6AE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Numeric display consistency: commas to separate thousands, and strings consisting of only characters, digits, commas, periods, spaces, underscores, and hyphen symbols. </w:t>
      </w:r>
    </w:p>
    <w:p w14:paraId="7128011F" w14:textId="77777777" w:rsidR="008447D1" w:rsidRPr="00C53AFF" w:rsidRDefault="008447D1" w:rsidP="00C53AFF">
      <w:pPr>
        <w:pStyle w:val="oancuaDanhsach"/>
        <w:numPr>
          <w:ilvl w:val="0"/>
          <w:numId w:val="34"/>
        </w:numPr>
        <w:rPr>
          <w:rFonts w:ascii="Arial" w:hAnsi="Arial" w:cs="Arial"/>
        </w:rPr>
      </w:pPr>
      <w:r w:rsidRPr="00C53AFF">
        <w:rPr>
          <w:rFonts w:ascii="Arial" w:hAnsi="Arial" w:cs="Arial"/>
        </w:rPr>
        <w:t xml:space="preserve">Control </w:t>
      </w:r>
    </w:p>
    <w:p w14:paraId="26C0084F" w14:textId="77777777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Size text: medium size (15px). Font: system UI. Color: #000000 </w:t>
      </w:r>
    </w:p>
    <w:p w14:paraId="47A87AA6" w14:textId="650AFD89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Check input: check empty and format.  </w:t>
      </w:r>
    </w:p>
    <w:p w14:paraId="257619A2" w14:textId="77777777" w:rsidR="008447D1" w:rsidRPr="00C53AFF" w:rsidRDefault="008447D1" w:rsidP="00C53AFF">
      <w:pPr>
        <w:pStyle w:val="oancuaDanhsach"/>
        <w:numPr>
          <w:ilvl w:val="0"/>
          <w:numId w:val="34"/>
        </w:numPr>
        <w:rPr>
          <w:rFonts w:ascii="Arial" w:hAnsi="Arial" w:cs="Arial"/>
        </w:rPr>
      </w:pPr>
      <w:r w:rsidRPr="00C53AFF">
        <w:rPr>
          <w:rFonts w:ascii="Arial" w:hAnsi="Arial" w:cs="Arial"/>
        </w:rPr>
        <w:t xml:space="preserve">Enter input from keyboard </w:t>
      </w:r>
    </w:p>
    <w:p w14:paraId="3898DB3F" w14:textId="22363BC6" w:rsidR="008447D1" w:rsidRPr="008447D1" w:rsidRDefault="008447D1" w:rsidP="00C53AFF">
      <w:pPr>
        <w:ind w:left="720"/>
        <w:rPr>
          <w:rFonts w:ascii="Arial" w:hAnsi="Arial" w:cs="Arial"/>
        </w:rPr>
      </w:pPr>
      <w:r w:rsidRPr="008447D1">
        <w:rPr>
          <w:rFonts w:ascii="Arial" w:hAnsi="Arial" w:cs="Arial"/>
        </w:rPr>
        <w:lastRenderedPageBreak/>
        <w:t>No keyboard shortcuts. Using button to return previous screen. Otherwise, button “X” in top-right of window to close screen.</w:t>
      </w:r>
    </w:p>
    <w:p w14:paraId="5B1FC4D2" w14:textId="77777777" w:rsidR="008447D1" w:rsidRPr="00C53AFF" w:rsidRDefault="008447D1" w:rsidP="00C53AFF">
      <w:pPr>
        <w:pStyle w:val="oancuaDanhsach"/>
        <w:numPr>
          <w:ilvl w:val="0"/>
          <w:numId w:val="34"/>
        </w:numPr>
        <w:rPr>
          <w:rFonts w:ascii="Arial" w:hAnsi="Arial" w:cs="Arial"/>
        </w:rPr>
      </w:pPr>
      <w:r w:rsidRPr="00C53AFF">
        <w:rPr>
          <w:rFonts w:ascii="Arial" w:hAnsi="Arial" w:cs="Arial"/>
        </w:rPr>
        <w:t xml:space="preserve">Error </w:t>
      </w:r>
    </w:p>
    <w:p w14:paraId="4A9D6A6B" w14:textId="3211172C" w:rsidR="008447D1" w:rsidRPr="008447D1" w:rsidRDefault="008447D1" w:rsidP="00C53AFF">
      <w:pPr>
        <w:ind w:firstLine="425"/>
        <w:rPr>
          <w:rFonts w:ascii="Arial" w:hAnsi="Arial" w:cs="Arial"/>
        </w:rPr>
      </w:pPr>
      <w:r w:rsidRPr="008447D1">
        <w:rPr>
          <w:rFonts w:ascii="Arial" w:hAnsi="Arial" w:cs="Arial"/>
        </w:rPr>
        <w:t xml:space="preserve">Show message by label warning. </w:t>
      </w:r>
      <w:bookmarkEnd w:id="5"/>
    </w:p>
    <w:p w14:paraId="140863D0" w14:textId="12D6BEC0" w:rsidR="008447D1" w:rsidRPr="002F05D9" w:rsidRDefault="008447D1" w:rsidP="002F05D9">
      <w:pPr>
        <w:pStyle w:val="oancuaDanhsach"/>
        <w:numPr>
          <w:ilvl w:val="1"/>
          <w:numId w:val="31"/>
        </w:numPr>
        <w:ind w:left="426" w:hanging="284"/>
        <w:rPr>
          <w:rFonts w:ascii="Arial" w:hAnsi="Arial" w:cs="Arial"/>
          <w:sz w:val="28"/>
          <w:szCs w:val="28"/>
        </w:rPr>
      </w:pPr>
      <w:bookmarkStart w:id="7" w:name="_Hlk92034042"/>
      <w:r w:rsidRPr="002F05D9">
        <w:rPr>
          <w:rFonts w:ascii="Arial" w:hAnsi="Arial" w:cs="Arial"/>
          <w:sz w:val="28"/>
          <w:szCs w:val="28"/>
        </w:rPr>
        <w:t>Create screen images</w:t>
      </w:r>
    </w:p>
    <w:p w14:paraId="49430716" w14:textId="5BA5E725" w:rsidR="008447D1" w:rsidRPr="002F05D9" w:rsidRDefault="008447D1" w:rsidP="002F05D9">
      <w:pPr>
        <w:pStyle w:val="oancuaDanhsach"/>
        <w:numPr>
          <w:ilvl w:val="0"/>
          <w:numId w:val="37"/>
        </w:numPr>
        <w:rPr>
          <w:rFonts w:ascii="Arial" w:hAnsi="Arial" w:cs="Arial"/>
        </w:rPr>
      </w:pPr>
      <w:r w:rsidRPr="002F05D9">
        <w:rPr>
          <w:rFonts w:ascii="Arial" w:hAnsi="Arial" w:cs="Arial"/>
        </w:rPr>
        <w:t xml:space="preserve">Return Bike Screen </w:t>
      </w:r>
    </w:p>
    <w:p w14:paraId="2B73A0B9" w14:textId="77777777" w:rsidR="008447D1" w:rsidRPr="008447D1" w:rsidRDefault="008447D1" w:rsidP="002F05D9">
      <w:pPr>
        <w:jc w:val="center"/>
        <w:rPr>
          <w:rFonts w:ascii="Arial" w:hAnsi="Arial" w:cs="Arial"/>
        </w:rPr>
      </w:pPr>
      <w:r w:rsidRPr="008447D1">
        <w:rPr>
          <w:rFonts w:ascii="Arial" w:hAnsi="Arial" w:cs="Arial"/>
          <w:noProof/>
        </w:rPr>
        <w:drawing>
          <wp:inline distT="0" distB="0" distL="0" distR="0" wp14:anchorId="7B0923A3" wp14:editId="28A90EB1">
            <wp:extent cx="4028303" cy="2809708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2183" r="2275" b="1760"/>
                    <a:stretch/>
                  </pic:blipFill>
                  <pic:spPr bwMode="auto">
                    <a:xfrm>
                      <a:off x="0" y="0"/>
                      <a:ext cx="4045437" cy="282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B26C" w14:textId="5EA222A1" w:rsidR="00954953" w:rsidRDefault="00954953" w:rsidP="008447D1">
      <w:pPr>
        <w:pStyle w:val="oancuaDanhsach"/>
        <w:numPr>
          <w:ilvl w:val="0"/>
          <w:numId w:val="3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Create a New Bank Account Pop-up</w:t>
      </w:r>
    </w:p>
    <w:p w14:paraId="0D1769D6" w14:textId="77777777" w:rsidR="00954953" w:rsidRDefault="00954953" w:rsidP="00954953">
      <w:pPr>
        <w:pStyle w:val="oancuaDanhsach"/>
        <w:rPr>
          <w:rFonts w:ascii="Arial" w:hAnsi="Arial" w:cs="Arial"/>
          <w:noProof/>
        </w:rPr>
      </w:pPr>
    </w:p>
    <w:p w14:paraId="4761A8B6" w14:textId="5643E712" w:rsidR="00954953" w:rsidRDefault="00954953" w:rsidP="004731C3">
      <w:pPr>
        <w:pStyle w:val="oancuaDanhsach"/>
        <w:ind w:left="0"/>
        <w:jc w:val="center"/>
        <w:rPr>
          <w:rFonts w:ascii="Arial" w:hAnsi="Arial" w:cs="Arial"/>
          <w:noProof/>
        </w:rPr>
      </w:pPr>
      <w:r w:rsidRPr="008447D1">
        <w:rPr>
          <w:rFonts w:ascii="Arial" w:hAnsi="Arial" w:cs="Arial"/>
          <w:noProof/>
        </w:rPr>
        <w:drawing>
          <wp:inline distT="0" distB="0" distL="0" distR="0" wp14:anchorId="03ACED68" wp14:editId="1C1C60B0">
            <wp:extent cx="3657600" cy="291719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2679" r="7175" b="8229"/>
                    <a:stretch/>
                  </pic:blipFill>
                  <pic:spPr bwMode="auto">
                    <a:xfrm>
                      <a:off x="0" y="0"/>
                      <a:ext cx="3660638" cy="291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7D73" w14:textId="77777777" w:rsidR="00954953" w:rsidRDefault="00954953" w:rsidP="00954953">
      <w:pPr>
        <w:pStyle w:val="oancuaDanhsach"/>
        <w:jc w:val="center"/>
        <w:rPr>
          <w:rFonts w:ascii="Arial" w:hAnsi="Arial" w:cs="Arial"/>
          <w:noProof/>
        </w:rPr>
      </w:pPr>
    </w:p>
    <w:p w14:paraId="080DBC2B" w14:textId="238BB085" w:rsidR="008447D1" w:rsidRDefault="00954953" w:rsidP="008447D1">
      <w:pPr>
        <w:pStyle w:val="oancuaDanhsach"/>
        <w:numPr>
          <w:ilvl w:val="0"/>
          <w:numId w:val="37"/>
        </w:numPr>
        <w:rPr>
          <w:rFonts w:ascii="Arial" w:hAnsi="Arial" w:cs="Arial"/>
          <w:noProof/>
        </w:rPr>
      </w:pPr>
      <w:bookmarkStart w:id="8" w:name="_Hlk92290231"/>
      <w:r>
        <w:rPr>
          <w:rFonts w:ascii="Arial" w:hAnsi="Arial" w:cs="Arial"/>
          <w:noProof/>
        </w:rPr>
        <w:t>Confirm Return Bike Pop-up</w:t>
      </w:r>
    </w:p>
    <w:bookmarkEnd w:id="8"/>
    <w:p w14:paraId="40FFB529" w14:textId="1FC62630" w:rsidR="00954953" w:rsidRDefault="004731C3" w:rsidP="004731C3">
      <w:pPr>
        <w:pStyle w:val="oancuaDanhsach"/>
        <w:ind w:left="0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B3CE44" wp14:editId="4CE8F178">
            <wp:extent cx="2933699" cy="1181100"/>
            <wp:effectExtent l="0" t="0" r="63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 rotWithShape="1">
                    <a:blip r:embed="rId13"/>
                    <a:srcRect l="13044" t="14525" r="12560" b="16201"/>
                    <a:stretch/>
                  </pic:blipFill>
                  <pic:spPr bwMode="auto">
                    <a:xfrm>
                      <a:off x="0" y="0"/>
                      <a:ext cx="2934109" cy="11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31845" w14:textId="77777777" w:rsidR="00954953" w:rsidRDefault="00954953" w:rsidP="00954953">
      <w:pPr>
        <w:pStyle w:val="oancuaDanhsach"/>
        <w:rPr>
          <w:rFonts w:ascii="Arial" w:hAnsi="Arial" w:cs="Arial"/>
          <w:noProof/>
        </w:rPr>
      </w:pPr>
    </w:p>
    <w:p w14:paraId="2033CBB1" w14:textId="19BA4436" w:rsidR="00954953" w:rsidRPr="002F05D9" w:rsidRDefault="00954953" w:rsidP="008447D1">
      <w:pPr>
        <w:pStyle w:val="oancuaDanhsach"/>
        <w:numPr>
          <w:ilvl w:val="0"/>
          <w:numId w:val="3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Success Pop-up</w:t>
      </w:r>
    </w:p>
    <w:p w14:paraId="20E36CB0" w14:textId="12FC4873" w:rsidR="00954953" w:rsidRPr="004731C3" w:rsidRDefault="004731C3" w:rsidP="004731C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C0EF09" wp14:editId="4FC0A9DF">
            <wp:extent cx="2513965" cy="1180697"/>
            <wp:effectExtent l="0" t="0" r="635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 rotWithShape="1">
                    <a:blip r:embed="rId14"/>
                    <a:srcRect l="11111" t="22116" r="11696" b="15578"/>
                    <a:stretch/>
                  </pic:blipFill>
                  <pic:spPr bwMode="auto">
                    <a:xfrm>
                      <a:off x="0" y="0"/>
                      <a:ext cx="2514951" cy="118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6E551" w14:textId="77777777" w:rsidR="008447D1" w:rsidRPr="008447D1" w:rsidRDefault="008447D1" w:rsidP="008447D1">
      <w:pPr>
        <w:rPr>
          <w:rFonts w:ascii="Arial" w:hAnsi="Arial" w:cs="Arial"/>
        </w:rPr>
      </w:pPr>
    </w:p>
    <w:p w14:paraId="2E08B3D9" w14:textId="3BC31387" w:rsidR="008447D1" w:rsidRPr="00954953" w:rsidRDefault="008447D1" w:rsidP="00954953">
      <w:pPr>
        <w:pStyle w:val="oancuaDanhsach"/>
        <w:numPr>
          <w:ilvl w:val="1"/>
          <w:numId w:val="31"/>
        </w:numPr>
        <w:ind w:left="426" w:hanging="284"/>
        <w:rPr>
          <w:rFonts w:ascii="Arial" w:hAnsi="Arial" w:cs="Arial"/>
          <w:sz w:val="28"/>
          <w:szCs w:val="28"/>
        </w:rPr>
      </w:pPr>
      <w:bookmarkStart w:id="9" w:name="_Hlk92034063"/>
      <w:bookmarkEnd w:id="7"/>
      <w:r w:rsidRPr="002F05D9">
        <w:rPr>
          <w:rFonts w:ascii="Arial" w:hAnsi="Arial" w:cs="Arial"/>
          <w:sz w:val="28"/>
          <w:szCs w:val="28"/>
        </w:rPr>
        <w:t xml:space="preserve">Create a screen transition diagram </w:t>
      </w:r>
    </w:p>
    <w:p w14:paraId="3FBFBE8F" w14:textId="6BD8919B" w:rsidR="00954953" w:rsidRPr="008447D1" w:rsidRDefault="00954953" w:rsidP="002F05D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56CBC9" wp14:editId="5C293239">
            <wp:extent cx="5486400" cy="416814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6A78" w14:textId="77777777" w:rsidR="008447D1" w:rsidRPr="008447D1" w:rsidRDefault="008447D1" w:rsidP="008447D1">
      <w:pPr>
        <w:rPr>
          <w:rFonts w:ascii="Arial" w:hAnsi="Arial" w:cs="Arial"/>
        </w:rPr>
      </w:pPr>
    </w:p>
    <w:p w14:paraId="554940E1" w14:textId="52B87D5D" w:rsidR="008447D1" w:rsidRPr="00C53AFF" w:rsidRDefault="008447D1" w:rsidP="002F05D9">
      <w:pPr>
        <w:pStyle w:val="oancuaDanhsach"/>
        <w:numPr>
          <w:ilvl w:val="1"/>
          <w:numId w:val="31"/>
        </w:numPr>
        <w:ind w:left="426" w:hanging="284"/>
        <w:rPr>
          <w:rFonts w:ascii="Arial" w:hAnsi="Arial" w:cs="Arial"/>
        </w:rPr>
      </w:pPr>
      <w:bookmarkStart w:id="10" w:name="_Hlk92034079"/>
      <w:bookmarkEnd w:id="9"/>
      <w:r w:rsidRPr="002F05D9">
        <w:rPr>
          <w:rFonts w:ascii="Arial" w:hAnsi="Arial" w:cs="Arial"/>
          <w:sz w:val="28"/>
          <w:szCs w:val="28"/>
        </w:rPr>
        <w:lastRenderedPageBreak/>
        <w:t>Creating screen specification</w:t>
      </w:r>
      <w:r w:rsidRPr="00C53AFF">
        <w:rPr>
          <w:rFonts w:ascii="Arial" w:hAnsi="Arial" w:cs="Arial"/>
        </w:rPr>
        <w:t xml:space="preserve"> </w:t>
      </w:r>
      <w:r w:rsidRPr="00C53AFF">
        <w:rPr>
          <w:rFonts w:ascii="Arial" w:hAnsi="Arial" w:cs="Arial"/>
        </w:rPr>
        <w:br/>
      </w:r>
      <w:r w:rsidRPr="00C53AFF">
        <w:rPr>
          <w:rFonts w:ascii="Arial" w:hAnsi="Arial" w:cs="Arial"/>
          <w:bCs/>
        </w:rPr>
        <w:t>* screen specification table</w:t>
      </w:r>
    </w:p>
    <w:tbl>
      <w:tblPr>
        <w:tblStyle w:val="BangThun1"/>
        <w:tblW w:w="10651" w:type="dxa"/>
        <w:jc w:val="center"/>
        <w:tblLook w:val="04A0" w:firstRow="1" w:lastRow="0" w:firstColumn="1" w:lastColumn="0" w:noHBand="0" w:noVBand="1"/>
      </w:tblPr>
      <w:tblGrid>
        <w:gridCol w:w="5978"/>
        <w:gridCol w:w="1401"/>
        <w:gridCol w:w="1392"/>
        <w:gridCol w:w="1880"/>
      </w:tblGrid>
      <w:tr w:rsidR="008447D1" w:rsidRPr="008447D1" w14:paraId="2AACBFEE" w14:textId="77777777" w:rsidTr="002F0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</w:tcPr>
          <w:p w14:paraId="764AD5EC" w14:textId="77777777" w:rsidR="008447D1" w:rsidRPr="008447D1" w:rsidRDefault="008447D1" w:rsidP="00361BA2">
            <w:pPr>
              <w:jc w:val="center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Screen image</w:t>
            </w:r>
          </w:p>
        </w:tc>
        <w:tc>
          <w:tcPr>
            <w:tcW w:w="1433" w:type="dxa"/>
          </w:tcPr>
          <w:p w14:paraId="2FFDA4F0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Control</w:t>
            </w:r>
          </w:p>
        </w:tc>
        <w:tc>
          <w:tcPr>
            <w:tcW w:w="1405" w:type="dxa"/>
          </w:tcPr>
          <w:p w14:paraId="30AD5BBD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Operation</w:t>
            </w:r>
          </w:p>
        </w:tc>
        <w:tc>
          <w:tcPr>
            <w:tcW w:w="1933" w:type="dxa"/>
          </w:tcPr>
          <w:p w14:paraId="05A51F41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Function</w:t>
            </w:r>
          </w:p>
        </w:tc>
      </w:tr>
      <w:tr w:rsidR="008447D1" w:rsidRPr="008447D1" w14:paraId="03C4E6E6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 w:val="restart"/>
          </w:tcPr>
          <w:p w14:paraId="404BD398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  <w:p w14:paraId="380148A8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  <w:noProof/>
              </w:rPr>
              <w:drawing>
                <wp:inline distT="0" distB="0" distL="0" distR="0" wp14:anchorId="27372C83" wp14:editId="0AB36693">
                  <wp:extent cx="3659057" cy="2552675"/>
                  <wp:effectExtent l="0" t="0" r="0" b="635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2" t="2185" r="2408" b="2126"/>
                          <a:stretch/>
                        </pic:blipFill>
                        <pic:spPr bwMode="auto">
                          <a:xfrm>
                            <a:off x="0" y="0"/>
                            <a:ext cx="3685370" cy="2571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3" w:type="dxa"/>
          </w:tcPr>
          <w:p w14:paraId="244D3817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Labels</w:t>
            </w:r>
          </w:p>
        </w:tc>
        <w:tc>
          <w:tcPr>
            <w:tcW w:w="1405" w:type="dxa"/>
          </w:tcPr>
          <w:p w14:paraId="416D82C7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Initial</w:t>
            </w:r>
          </w:p>
        </w:tc>
        <w:tc>
          <w:tcPr>
            <w:tcW w:w="1933" w:type="dxa"/>
          </w:tcPr>
          <w:p w14:paraId="213EDD84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Display user and bill information</w:t>
            </w:r>
          </w:p>
        </w:tc>
      </w:tr>
      <w:tr w:rsidR="008447D1" w:rsidRPr="008447D1" w14:paraId="634ACFCD" w14:textId="77777777" w:rsidTr="002F05D9">
        <w:trPr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33DAC625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</w:tc>
        <w:tc>
          <w:tcPr>
            <w:tcW w:w="1433" w:type="dxa"/>
          </w:tcPr>
          <w:p w14:paraId="6AF042F2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Bank account choice box</w:t>
            </w:r>
          </w:p>
        </w:tc>
        <w:tc>
          <w:tcPr>
            <w:tcW w:w="1405" w:type="dxa"/>
          </w:tcPr>
          <w:p w14:paraId="1E451F06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Choose options</w:t>
            </w:r>
          </w:p>
        </w:tc>
        <w:tc>
          <w:tcPr>
            <w:tcW w:w="1933" w:type="dxa"/>
          </w:tcPr>
          <w:p w14:paraId="5CC3EC3D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Select existing bank accounts or create a new bank account</w:t>
            </w:r>
          </w:p>
        </w:tc>
      </w:tr>
      <w:tr w:rsidR="008447D1" w:rsidRPr="008447D1" w14:paraId="626034C7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4812DE0A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</w:tc>
        <w:tc>
          <w:tcPr>
            <w:tcW w:w="1433" w:type="dxa"/>
          </w:tcPr>
          <w:p w14:paraId="16DCF50F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Station code choice box</w:t>
            </w:r>
          </w:p>
        </w:tc>
        <w:tc>
          <w:tcPr>
            <w:tcW w:w="1405" w:type="dxa"/>
          </w:tcPr>
          <w:p w14:paraId="35B2089B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Choose options</w:t>
            </w:r>
          </w:p>
        </w:tc>
        <w:tc>
          <w:tcPr>
            <w:tcW w:w="1933" w:type="dxa"/>
          </w:tcPr>
          <w:p w14:paraId="0A00F914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Select the station to return the bike</w:t>
            </w:r>
          </w:p>
        </w:tc>
      </w:tr>
      <w:tr w:rsidR="008447D1" w:rsidRPr="008447D1" w14:paraId="0435C1A1" w14:textId="77777777" w:rsidTr="002F05D9">
        <w:trPr>
          <w:trHeight w:val="1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1FD59F32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433" w:type="dxa"/>
          </w:tcPr>
          <w:p w14:paraId="61490007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“Return” button</w:t>
            </w:r>
          </w:p>
        </w:tc>
        <w:tc>
          <w:tcPr>
            <w:tcW w:w="1405" w:type="dxa"/>
          </w:tcPr>
          <w:p w14:paraId="4892F598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48E49505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Confirm the bill and pay</w:t>
            </w:r>
          </w:p>
        </w:tc>
      </w:tr>
      <w:tr w:rsidR="008447D1" w:rsidRPr="008447D1" w14:paraId="0B8370D7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1D51E4AE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433" w:type="dxa"/>
          </w:tcPr>
          <w:p w14:paraId="69BE9A9C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“Cancel” button</w:t>
            </w:r>
          </w:p>
        </w:tc>
        <w:tc>
          <w:tcPr>
            <w:tcW w:w="1405" w:type="dxa"/>
          </w:tcPr>
          <w:p w14:paraId="503E43BD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7FB9872B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Cancel return renting bike and return list of bike station screen</w:t>
            </w:r>
          </w:p>
        </w:tc>
      </w:tr>
    </w:tbl>
    <w:p w14:paraId="4C8C9117" w14:textId="77777777" w:rsidR="008447D1" w:rsidRPr="008447D1" w:rsidRDefault="008447D1" w:rsidP="008447D1">
      <w:pPr>
        <w:rPr>
          <w:rFonts w:ascii="Arial" w:hAnsi="Arial" w:cs="Arial"/>
        </w:rPr>
      </w:pPr>
    </w:p>
    <w:tbl>
      <w:tblPr>
        <w:tblStyle w:val="BangThun1"/>
        <w:tblW w:w="10651" w:type="dxa"/>
        <w:jc w:val="center"/>
        <w:tblLook w:val="04A0" w:firstRow="1" w:lastRow="0" w:firstColumn="1" w:lastColumn="0" w:noHBand="0" w:noVBand="1"/>
      </w:tblPr>
      <w:tblGrid>
        <w:gridCol w:w="5983"/>
        <w:gridCol w:w="1401"/>
        <w:gridCol w:w="1397"/>
        <w:gridCol w:w="1870"/>
      </w:tblGrid>
      <w:tr w:rsidR="008447D1" w:rsidRPr="008447D1" w14:paraId="7A22D30B" w14:textId="77777777" w:rsidTr="002F0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</w:tcPr>
          <w:p w14:paraId="47A706E8" w14:textId="77777777" w:rsidR="008447D1" w:rsidRPr="008447D1" w:rsidRDefault="008447D1" w:rsidP="00361BA2">
            <w:pPr>
              <w:jc w:val="center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Screen image</w:t>
            </w:r>
          </w:p>
        </w:tc>
        <w:tc>
          <w:tcPr>
            <w:tcW w:w="1433" w:type="dxa"/>
          </w:tcPr>
          <w:p w14:paraId="6DC0CD2B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Control</w:t>
            </w:r>
          </w:p>
        </w:tc>
        <w:tc>
          <w:tcPr>
            <w:tcW w:w="1405" w:type="dxa"/>
          </w:tcPr>
          <w:p w14:paraId="188BD120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Operation</w:t>
            </w:r>
          </w:p>
        </w:tc>
        <w:tc>
          <w:tcPr>
            <w:tcW w:w="1933" w:type="dxa"/>
          </w:tcPr>
          <w:p w14:paraId="46E27EAF" w14:textId="77777777" w:rsidR="008447D1" w:rsidRPr="008447D1" w:rsidRDefault="008447D1" w:rsidP="00066A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Function</w:t>
            </w:r>
          </w:p>
        </w:tc>
      </w:tr>
      <w:tr w:rsidR="008447D1" w:rsidRPr="008447D1" w14:paraId="7EAF6DD5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 w:val="restart"/>
          </w:tcPr>
          <w:p w14:paraId="2507342D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  <w:p w14:paraId="20695A79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F72C5BC" wp14:editId="111876D8">
                  <wp:extent cx="3662663" cy="2888310"/>
                  <wp:effectExtent l="0" t="0" r="0" b="762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ình ảnh 13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1" t="3126" r="7059" b="8671"/>
                          <a:stretch/>
                        </pic:blipFill>
                        <pic:spPr bwMode="auto">
                          <a:xfrm>
                            <a:off x="0" y="0"/>
                            <a:ext cx="3665370" cy="289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3" w:type="dxa"/>
          </w:tcPr>
          <w:p w14:paraId="04C0894F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lastRenderedPageBreak/>
              <w:t>Text field</w:t>
            </w:r>
          </w:p>
        </w:tc>
        <w:tc>
          <w:tcPr>
            <w:tcW w:w="1405" w:type="dxa"/>
          </w:tcPr>
          <w:p w14:paraId="69605BC3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Enter information</w:t>
            </w:r>
          </w:p>
        </w:tc>
        <w:tc>
          <w:tcPr>
            <w:tcW w:w="1933" w:type="dxa"/>
          </w:tcPr>
          <w:p w14:paraId="30AD2D4B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Enter new bank account data</w:t>
            </w:r>
          </w:p>
        </w:tc>
      </w:tr>
      <w:tr w:rsidR="008447D1" w:rsidRPr="008447D1" w14:paraId="4514C9EC" w14:textId="77777777" w:rsidTr="002F05D9">
        <w:trPr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2B15918C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</w:tc>
        <w:tc>
          <w:tcPr>
            <w:tcW w:w="1433" w:type="dxa"/>
          </w:tcPr>
          <w:p w14:paraId="757D636D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Issuing bank combo box</w:t>
            </w:r>
          </w:p>
        </w:tc>
        <w:tc>
          <w:tcPr>
            <w:tcW w:w="1405" w:type="dxa"/>
          </w:tcPr>
          <w:p w14:paraId="665C35F2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Choose options</w:t>
            </w:r>
          </w:p>
        </w:tc>
        <w:tc>
          <w:tcPr>
            <w:tcW w:w="1933" w:type="dxa"/>
          </w:tcPr>
          <w:p w14:paraId="7A8E6DBC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Choose the issuing bank </w:t>
            </w:r>
          </w:p>
        </w:tc>
      </w:tr>
      <w:tr w:rsidR="008447D1" w:rsidRPr="008447D1" w14:paraId="0C73E6BA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499329B1" w14:textId="77777777" w:rsidR="008447D1" w:rsidRPr="008447D1" w:rsidRDefault="008447D1" w:rsidP="00066AAF">
            <w:pPr>
              <w:rPr>
                <w:rFonts w:ascii="Arial" w:hAnsi="Arial" w:cs="Arial"/>
                <w:b w:val="0"/>
                <w:noProof/>
              </w:rPr>
            </w:pPr>
          </w:p>
        </w:tc>
        <w:tc>
          <w:tcPr>
            <w:tcW w:w="1433" w:type="dxa"/>
          </w:tcPr>
          <w:p w14:paraId="2DB345AA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Date picker</w:t>
            </w:r>
          </w:p>
        </w:tc>
        <w:tc>
          <w:tcPr>
            <w:tcW w:w="1405" w:type="dxa"/>
          </w:tcPr>
          <w:p w14:paraId="518466D8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Choose options</w:t>
            </w:r>
          </w:p>
        </w:tc>
        <w:tc>
          <w:tcPr>
            <w:tcW w:w="1933" w:type="dxa"/>
          </w:tcPr>
          <w:p w14:paraId="5F6A4F5F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Choose the expiration date of the bank account</w:t>
            </w:r>
          </w:p>
        </w:tc>
      </w:tr>
      <w:tr w:rsidR="008447D1" w:rsidRPr="008447D1" w14:paraId="7E2DE8A5" w14:textId="77777777" w:rsidTr="002F05D9">
        <w:trPr>
          <w:trHeight w:val="1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556720AC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433" w:type="dxa"/>
          </w:tcPr>
          <w:p w14:paraId="705D3BAD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“Cancel” button</w:t>
            </w:r>
          </w:p>
        </w:tc>
        <w:tc>
          <w:tcPr>
            <w:tcW w:w="1405" w:type="dxa"/>
          </w:tcPr>
          <w:p w14:paraId="43C749D8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4F68AFD2" w14:textId="77777777" w:rsidR="008447D1" w:rsidRPr="008447D1" w:rsidRDefault="008447D1" w:rsidP="00066A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Cancel create a new bank account and close the pop-up</w:t>
            </w:r>
          </w:p>
        </w:tc>
      </w:tr>
      <w:tr w:rsidR="008447D1" w:rsidRPr="008447D1" w14:paraId="4D9DE95C" w14:textId="77777777" w:rsidTr="002F0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42430E95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433" w:type="dxa"/>
          </w:tcPr>
          <w:p w14:paraId="219341B9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“Add” button</w:t>
            </w:r>
          </w:p>
        </w:tc>
        <w:tc>
          <w:tcPr>
            <w:tcW w:w="1405" w:type="dxa"/>
          </w:tcPr>
          <w:p w14:paraId="294D16A6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0D6A99E0" w14:textId="77777777" w:rsidR="008447D1" w:rsidRPr="008447D1" w:rsidRDefault="008447D1" w:rsidP="00066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Create a new bank account and close the pop-up</w:t>
            </w:r>
          </w:p>
        </w:tc>
      </w:tr>
    </w:tbl>
    <w:p w14:paraId="3E0E5719" w14:textId="076BF746" w:rsidR="008447D1" w:rsidRDefault="008447D1" w:rsidP="008447D1">
      <w:pPr>
        <w:rPr>
          <w:rFonts w:ascii="Arial" w:hAnsi="Arial" w:cs="Arial"/>
        </w:rPr>
      </w:pPr>
    </w:p>
    <w:tbl>
      <w:tblPr>
        <w:tblStyle w:val="BangThun1"/>
        <w:tblW w:w="10651" w:type="dxa"/>
        <w:jc w:val="center"/>
        <w:tblLook w:val="04A0" w:firstRow="1" w:lastRow="0" w:firstColumn="1" w:lastColumn="0" w:noHBand="0" w:noVBand="1"/>
      </w:tblPr>
      <w:tblGrid>
        <w:gridCol w:w="5880"/>
        <w:gridCol w:w="1433"/>
        <w:gridCol w:w="1405"/>
        <w:gridCol w:w="1933"/>
      </w:tblGrid>
      <w:tr w:rsidR="00473F8E" w:rsidRPr="008447D1" w14:paraId="03907ED3" w14:textId="77777777" w:rsidTr="00783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</w:tcPr>
          <w:p w14:paraId="2315F108" w14:textId="77777777" w:rsidR="00473F8E" w:rsidRPr="008447D1" w:rsidRDefault="00473F8E" w:rsidP="0078331D">
            <w:pPr>
              <w:jc w:val="center"/>
              <w:rPr>
                <w:rFonts w:ascii="Arial" w:hAnsi="Arial" w:cs="Arial"/>
              </w:rPr>
            </w:pPr>
            <w:bookmarkStart w:id="11" w:name="_Hlk92290285"/>
            <w:r w:rsidRPr="008447D1">
              <w:rPr>
                <w:rFonts w:ascii="Arial" w:hAnsi="Arial" w:cs="Arial"/>
              </w:rPr>
              <w:t>Screen image</w:t>
            </w:r>
          </w:p>
        </w:tc>
        <w:tc>
          <w:tcPr>
            <w:tcW w:w="1433" w:type="dxa"/>
          </w:tcPr>
          <w:p w14:paraId="1BCC8BE3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Control</w:t>
            </w:r>
          </w:p>
        </w:tc>
        <w:tc>
          <w:tcPr>
            <w:tcW w:w="1405" w:type="dxa"/>
          </w:tcPr>
          <w:p w14:paraId="111F3DFD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Operation</w:t>
            </w:r>
          </w:p>
        </w:tc>
        <w:tc>
          <w:tcPr>
            <w:tcW w:w="1933" w:type="dxa"/>
          </w:tcPr>
          <w:p w14:paraId="7699C110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Function</w:t>
            </w:r>
          </w:p>
        </w:tc>
      </w:tr>
      <w:tr w:rsidR="00473F8E" w:rsidRPr="008447D1" w14:paraId="0C534DE6" w14:textId="77777777" w:rsidTr="00783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 w:val="restart"/>
          </w:tcPr>
          <w:p w14:paraId="595E0971" w14:textId="77777777" w:rsidR="00473F8E" w:rsidRPr="008447D1" w:rsidRDefault="00473F8E" w:rsidP="0078331D">
            <w:pPr>
              <w:rPr>
                <w:rFonts w:ascii="Arial" w:hAnsi="Arial" w:cs="Arial"/>
                <w:b w:val="0"/>
                <w:noProof/>
              </w:rPr>
            </w:pPr>
          </w:p>
          <w:p w14:paraId="079D1503" w14:textId="23FE0C06" w:rsidR="00473F8E" w:rsidRPr="008447D1" w:rsidRDefault="00473F8E" w:rsidP="00473F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4200BFB" wp14:editId="041249C2">
                  <wp:extent cx="3524450" cy="1447800"/>
                  <wp:effectExtent l="0" t="0" r="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ình ảnh 7"/>
                          <pic:cNvPicPr/>
                        </pic:nvPicPr>
                        <pic:blipFill rotWithShape="1">
                          <a:blip r:embed="rId13"/>
                          <a:srcRect l="12805" t="13967" r="12519" b="15084"/>
                          <a:stretch/>
                        </pic:blipFill>
                        <pic:spPr bwMode="auto">
                          <a:xfrm>
                            <a:off x="0" y="0"/>
                            <a:ext cx="3531677" cy="1450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3" w:type="dxa"/>
          </w:tcPr>
          <w:p w14:paraId="303BC937" w14:textId="2527ABFD" w:rsidR="00473F8E" w:rsidRPr="008447D1" w:rsidRDefault="00473F8E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“Yes” button</w:t>
            </w:r>
          </w:p>
        </w:tc>
        <w:tc>
          <w:tcPr>
            <w:tcW w:w="1405" w:type="dxa"/>
          </w:tcPr>
          <w:p w14:paraId="00A31482" w14:textId="76369B9C" w:rsidR="00473F8E" w:rsidRPr="008447D1" w:rsidRDefault="00473F8E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0B566452" w14:textId="77777777" w:rsidR="00473F8E" w:rsidRPr="008447D1" w:rsidRDefault="00473F8E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Enter new bank account data</w:t>
            </w:r>
          </w:p>
        </w:tc>
      </w:tr>
      <w:tr w:rsidR="00473F8E" w:rsidRPr="008447D1" w14:paraId="6CFEB640" w14:textId="77777777" w:rsidTr="0078331D">
        <w:trPr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  <w:vMerge/>
          </w:tcPr>
          <w:p w14:paraId="72E020B1" w14:textId="77777777" w:rsidR="00473F8E" w:rsidRPr="008447D1" w:rsidRDefault="00473F8E" w:rsidP="0078331D">
            <w:pPr>
              <w:rPr>
                <w:rFonts w:ascii="Arial" w:hAnsi="Arial" w:cs="Arial"/>
                <w:b w:val="0"/>
                <w:noProof/>
              </w:rPr>
            </w:pPr>
          </w:p>
        </w:tc>
        <w:tc>
          <w:tcPr>
            <w:tcW w:w="1433" w:type="dxa"/>
          </w:tcPr>
          <w:p w14:paraId="1B532E56" w14:textId="0F7F5D30" w:rsidR="00473F8E" w:rsidRPr="008447D1" w:rsidRDefault="00473F8E" w:rsidP="00783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“No” button</w:t>
            </w:r>
          </w:p>
        </w:tc>
        <w:tc>
          <w:tcPr>
            <w:tcW w:w="1405" w:type="dxa"/>
          </w:tcPr>
          <w:p w14:paraId="6125570E" w14:textId="50F2FBB7" w:rsidR="00473F8E" w:rsidRPr="008447D1" w:rsidRDefault="00473F8E" w:rsidP="00783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7089AEAA" w14:textId="77777777" w:rsidR="00473F8E" w:rsidRPr="008447D1" w:rsidRDefault="00473F8E" w:rsidP="00783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Choose the issuing bank </w:t>
            </w:r>
          </w:p>
        </w:tc>
      </w:tr>
      <w:bookmarkEnd w:id="11"/>
    </w:tbl>
    <w:p w14:paraId="53F9E3BD" w14:textId="77777777" w:rsidR="00473F8E" w:rsidRDefault="00473F8E" w:rsidP="008447D1">
      <w:pPr>
        <w:rPr>
          <w:rFonts w:ascii="Arial" w:hAnsi="Arial" w:cs="Arial"/>
        </w:rPr>
      </w:pPr>
    </w:p>
    <w:tbl>
      <w:tblPr>
        <w:tblStyle w:val="BangThun1"/>
        <w:tblW w:w="10651" w:type="dxa"/>
        <w:jc w:val="center"/>
        <w:tblLook w:val="04A0" w:firstRow="1" w:lastRow="0" w:firstColumn="1" w:lastColumn="0" w:noHBand="0" w:noVBand="1"/>
      </w:tblPr>
      <w:tblGrid>
        <w:gridCol w:w="5880"/>
        <w:gridCol w:w="1433"/>
        <w:gridCol w:w="1405"/>
        <w:gridCol w:w="1933"/>
      </w:tblGrid>
      <w:tr w:rsidR="00473F8E" w:rsidRPr="008447D1" w14:paraId="4A4ADC1F" w14:textId="77777777" w:rsidTr="00783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</w:tcPr>
          <w:p w14:paraId="1CADA81D" w14:textId="43882D6C" w:rsidR="00473F8E" w:rsidRPr="008447D1" w:rsidRDefault="00473F8E" w:rsidP="0078331D">
            <w:pPr>
              <w:jc w:val="center"/>
              <w:rPr>
                <w:rFonts w:ascii="Arial" w:hAnsi="Arial" w:cs="Arial"/>
              </w:rPr>
            </w:pPr>
            <w:bookmarkStart w:id="12" w:name="_Hlk92290468"/>
            <w:r w:rsidRPr="008447D1">
              <w:rPr>
                <w:rFonts w:ascii="Arial" w:hAnsi="Arial" w:cs="Arial"/>
              </w:rPr>
              <w:t>Screen image</w:t>
            </w:r>
          </w:p>
        </w:tc>
        <w:tc>
          <w:tcPr>
            <w:tcW w:w="1433" w:type="dxa"/>
          </w:tcPr>
          <w:p w14:paraId="4D1715A9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Control</w:t>
            </w:r>
          </w:p>
        </w:tc>
        <w:tc>
          <w:tcPr>
            <w:tcW w:w="1405" w:type="dxa"/>
          </w:tcPr>
          <w:p w14:paraId="09A6C5EC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Operation</w:t>
            </w:r>
          </w:p>
        </w:tc>
        <w:tc>
          <w:tcPr>
            <w:tcW w:w="1933" w:type="dxa"/>
          </w:tcPr>
          <w:p w14:paraId="5E0393D3" w14:textId="77777777" w:rsidR="00473F8E" w:rsidRPr="008447D1" w:rsidRDefault="00473F8E" w:rsidP="00783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Function</w:t>
            </w:r>
          </w:p>
        </w:tc>
      </w:tr>
      <w:tr w:rsidR="00473F8E" w:rsidRPr="008447D1" w14:paraId="2489749A" w14:textId="77777777" w:rsidTr="00783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0" w:type="dxa"/>
          </w:tcPr>
          <w:p w14:paraId="34EB5C44" w14:textId="77777777" w:rsidR="00473F8E" w:rsidRPr="008447D1" w:rsidRDefault="00473F8E" w:rsidP="0078331D">
            <w:pPr>
              <w:rPr>
                <w:rFonts w:ascii="Arial" w:hAnsi="Arial" w:cs="Arial"/>
                <w:b w:val="0"/>
                <w:noProof/>
              </w:rPr>
            </w:pPr>
          </w:p>
          <w:p w14:paraId="443F6FB9" w14:textId="265CA89E" w:rsidR="00473F8E" w:rsidRPr="008447D1" w:rsidRDefault="00473F8E" w:rsidP="007833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BBD89B1" wp14:editId="1B35997C">
                  <wp:extent cx="2819400" cy="1315018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 rotWithShape="1">
                          <a:blip r:embed="rId14"/>
                          <a:srcRect l="9941" t="22111" r="11696" b="15075"/>
                          <a:stretch/>
                        </pic:blipFill>
                        <pic:spPr bwMode="auto">
                          <a:xfrm>
                            <a:off x="0" y="0"/>
                            <a:ext cx="2832128" cy="1320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3" w:type="dxa"/>
          </w:tcPr>
          <w:p w14:paraId="50ADEFF0" w14:textId="0D341935" w:rsidR="00473F8E" w:rsidRPr="008447D1" w:rsidRDefault="00473F8E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OK</w:t>
            </w:r>
            <w:r>
              <w:rPr>
                <w:rFonts w:ascii="Arial" w:hAnsi="Arial" w:cs="Arial"/>
              </w:rPr>
              <w:t>” button</w:t>
            </w:r>
          </w:p>
        </w:tc>
        <w:tc>
          <w:tcPr>
            <w:tcW w:w="1405" w:type="dxa"/>
          </w:tcPr>
          <w:p w14:paraId="3BDA9AF6" w14:textId="77777777" w:rsidR="00473F8E" w:rsidRPr="008447D1" w:rsidRDefault="00473F8E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</w:p>
        </w:tc>
        <w:tc>
          <w:tcPr>
            <w:tcW w:w="1933" w:type="dxa"/>
          </w:tcPr>
          <w:p w14:paraId="4C77A1DD" w14:textId="4BA88CAE" w:rsidR="00473F8E" w:rsidRPr="008447D1" w:rsidRDefault="008F5209" w:rsidP="00783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  <w:r w:rsidRPr="008447D1">
              <w:rPr>
                <w:rFonts w:ascii="Arial" w:hAnsi="Arial" w:cs="Arial"/>
              </w:rPr>
              <w:t>eturn</w:t>
            </w:r>
            <w:r>
              <w:rPr>
                <w:rFonts w:ascii="Arial" w:hAnsi="Arial" w:cs="Arial"/>
              </w:rPr>
              <w:t xml:space="preserve"> to</w:t>
            </w:r>
            <w:r w:rsidRPr="008447D1">
              <w:rPr>
                <w:rFonts w:ascii="Arial" w:hAnsi="Arial" w:cs="Arial"/>
              </w:rPr>
              <w:t xml:space="preserve"> list of bike station screen</w:t>
            </w:r>
          </w:p>
        </w:tc>
      </w:tr>
      <w:bookmarkEnd w:id="12"/>
    </w:tbl>
    <w:p w14:paraId="5A4365D2" w14:textId="77777777" w:rsidR="00473F8E" w:rsidRPr="008447D1" w:rsidRDefault="00473F8E" w:rsidP="008447D1">
      <w:pPr>
        <w:rPr>
          <w:rFonts w:ascii="Arial" w:hAnsi="Arial" w:cs="Arial"/>
        </w:rPr>
      </w:pPr>
    </w:p>
    <w:bookmarkEnd w:id="10"/>
    <w:p w14:paraId="47302A68" w14:textId="3E10272B" w:rsidR="008447D1" w:rsidRPr="002F05D9" w:rsidRDefault="008447D1" w:rsidP="002F05D9">
      <w:pPr>
        <w:pStyle w:val="oancuaDanhsach"/>
        <w:numPr>
          <w:ilvl w:val="1"/>
          <w:numId w:val="31"/>
        </w:numPr>
        <w:ind w:left="426" w:hanging="284"/>
        <w:rPr>
          <w:rFonts w:ascii="Arial" w:hAnsi="Arial" w:cs="Arial"/>
          <w:sz w:val="28"/>
          <w:szCs w:val="28"/>
        </w:rPr>
      </w:pPr>
      <w:r w:rsidRPr="002F05D9">
        <w:rPr>
          <w:rFonts w:ascii="Arial" w:hAnsi="Arial" w:cs="Arial"/>
          <w:sz w:val="28"/>
          <w:szCs w:val="28"/>
        </w:rPr>
        <w:t>Define field</w:t>
      </w:r>
    </w:p>
    <w:tbl>
      <w:tblPr>
        <w:tblStyle w:val="LiBang"/>
        <w:tblW w:w="9350" w:type="dxa"/>
        <w:jc w:val="center"/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8447D1" w:rsidRPr="008447D1" w14:paraId="1B56D576" w14:textId="77777777" w:rsidTr="002F05D9">
        <w:trPr>
          <w:trHeight w:val="436"/>
          <w:jc w:val="center"/>
        </w:trPr>
        <w:tc>
          <w:tcPr>
            <w:tcW w:w="1872" w:type="dxa"/>
          </w:tcPr>
          <w:p w14:paraId="1DD7A6D5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>Screen name</w:t>
            </w:r>
          </w:p>
        </w:tc>
        <w:tc>
          <w:tcPr>
            <w:tcW w:w="7478" w:type="dxa"/>
            <w:gridSpan w:val="4"/>
          </w:tcPr>
          <w:p w14:paraId="7528050E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>Add a new bank account pop-up</w:t>
            </w:r>
          </w:p>
        </w:tc>
      </w:tr>
      <w:tr w:rsidR="008447D1" w:rsidRPr="008447D1" w14:paraId="34420B55" w14:textId="77777777" w:rsidTr="002F05D9">
        <w:trPr>
          <w:trHeight w:val="562"/>
          <w:jc w:val="center"/>
        </w:trPr>
        <w:tc>
          <w:tcPr>
            <w:tcW w:w="1872" w:type="dxa"/>
          </w:tcPr>
          <w:p w14:paraId="6D47CE94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 xml:space="preserve">Item name </w:t>
            </w:r>
          </w:p>
        </w:tc>
        <w:tc>
          <w:tcPr>
            <w:tcW w:w="1867" w:type="dxa"/>
          </w:tcPr>
          <w:p w14:paraId="76CD053D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 xml:space="preserve">Number of digits (bytes) </w:t>
            </w:r>
          </w:p>
        </w:tc>
        <w:tc>
          <w:tcPr>
            <w:tcW w:w="1872" w:type="dxa"/>
          </w:tcPr>
          <w:p w14:paraId="324EF091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 xml:space="preserve">Type </w:t>
            </w:r>
          </w:p>
        </w:tc>
        <w:tc>
          <w:tcPr>
            <w:tcW w:w="1867" w:type="dxa"/>
          </w:tcPr>
          <w:p w14:paraId="196FCAD0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>Required</w:t>
            </w:r>
          </w:p>
        </w:tc>
        <w:tc>
          <w:tcPr>
            <w:tcW w:w="1872" w:type="dxa"/>
          </w:tcPr>
          <w:p w14:paraId="70C442C2" w14:textId="77777777" w:rsidR="008447D1" w:rsidRPr="008447D1" w:rsidRDefault="008447D1" w:rsidP="00066AAF">
            <w:pPr>
              <w:rPr>
                <w:rFonts w:ascii="Arial" w:hAnsi="Arial" w:cs="Arial"/>
                <w:bCs/>
              </w:rPr>
            </w:pPr>
            <w:r w:rsidRPr="008447D1">
              <w:rPr>
                <w:rFonts w:ascii="Arial" w:hAnsi="Arial" w:cs="Arial"/>
                <w:bCs/>
              </w:rPr>
              <w:t xml:space="preserve">Remarks </w:t>
            </w:r>
          </w:p>
        </w:tc>
      </w:tr>
      <w:tr w:rsidR="008447D1" w:rsidRPr="008447D1" w14:paraId="4FEA655D" w14:textId="77777777" w:rsidTr="002F05D9">
        <w:trPr>
          <w:trHeight w:val="288"/>
          <w:jc w:val="center"/>
        </w:trPr>
        <w:tc>
          <w:tcPr>
            <w:tcW w:w="1872" w:type="dxa"/>
          </w:tcPr>
          <w:p w14:paraId="64B98349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Cardholder name </w:t>
            </w:r>
          </w:p>
        </w:tc>
        <w:tc>
          <w:tcPr>
            <w:tcW w:w="1867" w:type="dxa"/>
          </w:tcPr>
          <w:p w14:paraId="3BEE6555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100</w:t>
            </w:r>
          </w:p>
        </w:tc>
        <w:tc>
          <w:tcPr>
            <w:tcW w:w="1872" w:type="dxa"/>
          </w:tcPr>
          <w:p w14:paraId="43B2313D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Char </w:t>
            </w:r>
          </w:p>
        </w:tc>
        <w:tc>
          <w:tcPr>
            <w:tcW w:w="1867" w:type="dxa"/>
          </w:tcPr>
          <w:p w14:paraId="2617D651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true</w:t>
            </w:r>
          </w:p>
        </w:tc>
        <w:tc>
          <w:tcPr>
            <w:tcW w:w="1872" w:type="dxa"/>
          </w:tcPr>
          <w:p w14:paraId="7B859D24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Left-justified </w:t>
            </w:r>
          </w:p>
        </w:tc>
      </w:tr>
      <w:tr w:rsidR="008447D1" w:rsidRPr="008447D1" w14:paraId="6EAD9B4D" w14:textId="77777777" w:rsidTr="002F05D9">
        <w:trPr>
          <w:trHeight w:val="283"/>
          <w:jc w:val="center"/>
        </w:trPr>
        <w:tc>
          <w:tcPr>
            <w:tcW w:w="1872" w:type="dxa"/>
          </w:tcPr>
          <w:p w14:paraId="6E3F8137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Card number</w:t>
            </w:r>
          </w:p>
        </w:tc>
        <w:tc>
          <w:tcPr>
            <w:tcW w:w="1867" w:type="dxa"/>
          </w:tcPr>
          <w:p w14:paraId="154D126B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20 </w:t>
            </w:r>
          </w:p>
        </w:tc>
        <w:tc>
          <w:tcPr>
            <w:tcW w:w="1872" w:type="dxa"/>
          </w:tcPr>
          <w:p w14:paraId="48C85B07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Digit</w:t>
            </w:r>
          </w:p>
        </w:tc>
        <w:tc>
          <w:tcPr>
            <w:tcW w:w="1867" w:type="dxa"/>
          </w:tcPr>
          <w:p w14:paraId="4958F24F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true</w:t>
            </w:r>
          </w:p>
        </w:tc>
        <w:tc>
          <w:tcPr>
            <w:tcW w:w="1872" w:type="dxa"/>
          </w:tcPr>
          <w:p w14:paraId="7454A793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Left- justified </w:t>
            </w:r>
          </w:p>
        </w:tc>
      </w:tr>
      <w:tr w:rsidR="008447D1" w:rsidRPr="008447D1" w14:paraId="6AD9D0B6" w14:textId="77777777" w:rsidTr="002F05D9">
        <w:trPr>
          <w:trHeight w:val="288"/>
          <w:jc w:val="center"/>
        </w:trPr>
        <w:tc>
          <w:tcPr>
            <w:tcW w:w="1872" w:type="dxa"/>
          </w:tcPr>
          <w:p w14:paraId="152BBE34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Issue Bank</w:t>
            </w:r>
          </w:p>
        </w:tc>
        <w:tc>
          <w:tcPr>
            <w:tcW w:w="1867" w:type="dxa"/>
          </w:tcPr>
          <w:p w14:paraId="4A2C93A7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872" w:type="dxa"/>
          </w:tcPr>
          <w:p w14:paraId="2B294170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Char </w:t>
            </w:r>
          </w:p>
        </w:tc>
        <w:tc>
          <w:tcPr>
            <w:tcW w:w="1867" w:type="dxa"/>
          </w:tcPr>
          <w:p w14:paraId="68C0425F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true</w:t>
            </w:r>
          </w:p>
        </w:tc>
        <w:tc>
          <w:tcPr>
            <w:tcW w:w="1872" w:type="dxa"/>
          </w:tcPr>
          <w:p w14:paraId="32BF2ACD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Left-justified </w:t>
            </w:r>
          </w:p>
        </w:tc>
      </w:tr>
      <w:tr w:rsidR="008447D1" w:rsidRPr="008447D1" w14:paraId="1E876B62" w14:textId="77777777" w:rsidTr="002F05D9">
        <w:trPr>
          <w:trHeight w:val="288"/>
          <w:jc w:val="center"/>
        </w:trPr>
        <w:tc>
          <w:tcPr>
            <w:tcW w:w="1872" w:type="dxa"/>
          </w:tcPr>
          <w:p w14:paraId="4128D8F1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Expiration Date</w:t>
            </w:r>
          </w:p>
        </w:tc>
        <w:tc>
          <w:tcPr>
            <w:tcW w:w="1867" w:type="dxa"/>
          </w:tcPr>
          <w:p w14:paraId="57177515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872" w:type="dxa"/>
          </w:tcPr>
          <w:p w14:paraId="39F3972C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Date</w:t>
            </w:r>
          </w:p>
        </w:tc>
        <w:tc>
          <w:tcPr>
            <w:tcW w:w="1867" w:type="dxa"/>
          </w:tcPr>
          <w:p w14:paraId="50FB4614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true</w:t>
            </w:r>
          </w:p>
        </w:tc>
        <w:tc>
          <w:tcPr>
            <w:tcW w:w="1872" w:type="dxa"/>
          </w:tcPr>
          <w:p w14:paraId="52BC57F6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</w:tr>
      <w:tr w:rsidR="008447D1" w:rsidRPr="008447D1" w14:paraId="169A5352" w14:textId="77777777" w:rsidTr="002F05D9">
        <w:trPr>
          <w:trHeight w:val="288"/>
          <w:jc w:val="center"/>
        </w:trPr>
        <w:tc>
          <w:tcPr>
            <w:tcW w:w="1872" w:type="dxa"/>
          </w:tcPr>
          <w:p w14:paraId="4C2F6179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Security Code</w:t>
            </w:r>
          </w:p>
        </w:tc>
        <w:tc>
          <w:tcPr>
            <w:tcW w:w="1867" w:type="dxa"/>
          </w:tcPr>
          <w:p w14:paraId="50BB34C0" w14:textId="77777777" w:rsidR="008447D1" w:rsidRPr="008447D1" w:rsidRDefault="008447D1" w:rsidP="00066AAF">
            <w:pPr>
              <w:rPr>
                <w:rFonts w:ascii="Arial" w:hAnsi="Arial" w:cs="Arial"/>
              </w:rPr>
            </w:pPr>
          </w:p>
        </w:tc>
        <w:tc>
          <w:tcPr>
            <w:tcW w:w="1872" w:type="dxa"/>
          </w:tcPr>
          <w:p w14:paraId="38E382C4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Char </w:t>
            </w:r>
          </w:p>
        </w:tc>
        <w:tc>
          <w:tcPr>
            <w:tcW w:w="1867" w:type="dxa"/>
          </w:tcPr>
          <w:p w14:paraId="0B1C6AF4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>true</w:t>
            </w:r>
          </w:p>
        </w:tc>
        <w:tc>
          <w:tcPr>
            <w:tcW w:w="1872" w:type="dxa"/>
          </w:tcPr>
          <w:p w14:paraId="5C3FCCA2" w14:textId="77777777" w:rsidR="008447D1" w:rsidRPr="008447D1" w:rsidRDefault="008447D1" w:rsidP="00066AAF">
            <w:pPr>
              <w:rPr>
                <w:rFonts w:ascii="Arial" w:hAnsi="Arial" w:cs="Arial"/>
              </w:rPr>
            </w:pPr>
            <w:r w:rsidRPr="008447D1">
              <w:rPr>
                <w:rFonts w:ascii="Arial" w:hAnsi="Arial" w:cs="Arial"/>
              </w:rPr>
              <w:t xml:space="preserve">Left-justified </w:t>
            </w:r>
          </w:p>
        </w:tc>
      </w:tr>
      <w:bookmarkEnd w:id="6"/>
    </w:tbl>
    <w:p w14:paraId="38012E46" w14:textId="3BBCCF8F" w:rsidR="007751D1" w:rsidRPr="002F05D9" w:rsidRDefault="007751D1" w:rsidP="002F05D9">
      <w:pPr>
        <w:rPr>
          <w:rFonts w:ascii="Arial" w:hAnsi="Arial" w:cs="Arial"/>
          <w:sz w:val="32"/>
          <w:szCs w:val="32"/>
        </w:rPr>
      </w:pPr>
    </w:p>
    <w:p w14:paraId="057E048D" w14:textId="5F8164B9" w:rsidR="007751D1" w:rsidRPr="008447D1" w:rsidRDefault="007751D1" w:rsidP="007751D1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>Apply</w:t>
      </w:r>
      <w:r w:rsidR="00361BA2">
        <w:rPr>
          <w:rFonts w:ascii="Arial" w:hAnsi="Arial" w:cs="Arial"/>
          <w:sz w:val="32"/>
          <w:szCs w:val="32"/>
        </w:rPr>
        <w:t xml:space="preserve"> </w:t>
      </w:r>
      <w:r w:rsidR="00361BA2" w:rsidRPr="008447D1">
        <w:rPr>
          <w:rFonts w:ascii="Arial" w:hAnsi="Arial" w:cs="Arial"/>
          <w:sz w:val="32"/>
          <w:szCs w:val="32"/>
        </w:rPr>
        <w:t>SOLID</w:t>
      </w:r>
      <w:r w:rsidRPr="008447D1">
        <w:rPr>
          <w:rFonts w:ascii="Arial" w:hAnsi="Arial" w:cs="Arial"/>
          <w:sz w:val="32"/>
          <w:szCs w:val="32"/>
        </w:rPr>
        <w:t xml:space="preserve"> principle and pattern</w:t>
      </w:r>
    </w:p>
    <w:p w14:paraId="4E813C09" w14:textId="781D78DA" w:rsidR="007751D1" w:rsidRPr="008447D1" w:rsidRDefault="00361BA2" w:rsidP="00361BA2">
      <w:pPr>
        <w:pStyle w:val="oancuaDanhsach"/>
        <w:numPr>
          <w:ilvl w:val="0"/>
          <w:numId w:val="27"/>
        </w:numPr>
        <w:ind w:left="709" w:hanging="283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SOLID</w:t>
      </w:r>
      <w:r>
        <w:rPr>
          <w:rFonts w:ascii="Arial" w:hAnsi="Arial" w:cs="Arial"/>
          <w:sz w:val="24"/>
          <w:szCs w:val="24"/>
        </w:rPr>
        <w:t xml:space="preserve"> </w:t>
      </w:r>
      <w:r w:rsidR="007751D1" w:rsidRPr="008447D1">
        <w:rPr>
          <w:rFonts w:ascii="Arial" w:hAnsi="Arial" w:cs="Arial"/>
          <w:sz w:val="24"/>
          <w:szCs w:val="24"/>
        </w:rPr>
        <w:t>Principle</w:t>
      </w:r>
      <w:r>
        <w:rPr>
          <w:rFonts w:ascii="Arial" w:hAnsi="Arial" w:cs="Arial"/>
          <w:sz w:val="24"/>
          <w:szCs w:val="24"/>
        </w:rPr>
        <w:t>s</w:t>
      </w:r>
    </w:p>
    <w:p w14:paraId="4EE9028E" w14:textId="7D549CF0" w:rsidR="007751D1" w:rsidRPr="008447D1" w:rsidRDefault="007751D1" w:rsidP="00361BA2">
      <w:pPr>
        <w:pStyle w:val="oancuaDanhsach"/>
        <w:numPr>
          <w:ilvl w:val="0"/>
          <w:numId w:val="28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Single-</w:t>
      </w:r>
      <w:r w:rsidR="00361BA2" w:rsidRPr="008447D1">
        <w:rPr>
          <w:rFonts w:ascii="Arial" w:hAnsi="Arial" w:cs="Arial"/>
          <w:sz w:val="24"/>
          <w:szCs w:val="24"/>
        </w:rPr>
        <w:t>responsibility</w:t>
      </w:r>
      <w:r w:rsidRPr="008447D1">
        <w:rPr>
          <w:rFonts w:ascii="Arial" w:hAnsi="Arial" w:cs="Arial"/>
          <w:sz w:val="24"/>
          <w:szCs w:val="24"/>
        </w:rPr>
        <w:t xml:space="preserve"> principle: each class has only one responsibility, such as: </w:t>
      </w:r>
      <w:proofErr w:type="spellStart"/>
      <w:r w:rsidRPr="008447D1">
        <w:rPr>
          <w:rFonts w:ascii="Arial" w:hAnsi="Arial" w:cs="Arial"/>
          <w:sz w:val="24"/>
          <w:szCs w:val="24"/>
        </w:rPr>
        <w:t>billApi</w:t>
      </w:r>
      <w:proofErr w:type="spellEnd"/>
      <w:r w:rsidRPr="008447D1">
        <w:rPr>
          <w:rFonts w:ascii="Arial" w:hAnsi="Arial" w:cs="Arial"/>
          <w:sz w:val="24"/>
          <w:szCs w:val="24"/>
        </w:rPr>
        <w:t xml:space="preserve"> to connect, interact with database</w:t>
      </w:r>
      <w:r w:rsidR="00361BA2">
        <w:rPr>
          <w:rFonts w:ascii="Arial" w:hAnsi="Arial" w:cs="Arial"/>
          <w:sz w:val="24"/>
          <w:szCs w:val="24"/>
        </w:rPr>
        <w:t xml:space="preserve"> </w:t>
      </w:r>
      <w:r w:rsidRPr="008447D1">
        <w:rPr>
          <w:rFonts w:ascii="Arial" w:hAnsi="Arial" w:cs="Arial"/>
          <w:sz w:val="24"/>
          <w:szCs w:val="24"/>
        </w:rPr>
        <w:t>(insert, update, get data, delete), Bill model for hold data.</w:t>
      </w:r>
    </w:p>
    <w:p w14:paraId="5C13E0E5" w14:textId="6F344515" w:rsidR="007751D1" w:rsidRPr="008447D1" w:rsidRDefault="007751D1" w:rsidP="00361BA2">
      <w:pPr>
        <w:pStyle w:val="oancuaDanhsach"/>
        <w:numPr>
          <w:ilvl w:val="0"/>
          <w:numId w:val="28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Open-closed principle: we have class </w:t>
      </w:r>
      <w:proofErr w:type="spellStart"/>
      <w:r w:rsidRPr="008447D1">
        <w:rPr>
          <w:rFonts w:ascii="Arial" w:hAnsi="Arial" w:cs="Arial"/>
          <w:sz w:val="24"/>
          <w:szCs w:val="24"/>
        </w:rPr>
        <w:t>BaseApi</w:t>
      </w:r>
      <w:proofErr w:type="spellEnd"/>
      <w:r w:rsidRPr="008447D1">
        <w:rPr>
          <w:rFonts w:ascii="Arial" w:hAnsi="Arial" w:cs="Arial"/>
          <w:sz w:val="24"/>
          <w:szCs w:val="24"/>
        </w:rPr>
        <w:t xml:space="preserve">, if in the future, there is new object want to connect database, it will create a new class inherit </w:t>
      </w:r>
      <w:proofErr w:type="spellStart"/>
      <w:r w:rsidRPr="008447D1">
        <w:rPr>
          <w:rFonts w:ascii="Arial" w:hAnsi="Arial" w:cs="Arial"/>
          <w:sz w:val="24"/>
          <w:szCs w:val="24"/>
        </w:rPr>
        <w:t>BaseApi</w:t>
      </w:r>
      <w:proofErr w:type="spellEnd"/>
      <w:r w:rsidRPr="008447D1">
        <w:rPr>
          <w:rFonts w:ascii="Arial" w:hAnsi="Arial" w:cs="Arial"/>
          <w:sz w:val="24"/>
          <w:szCs w:val="24"/>
        </w:rPr>
        <w:t>.</w:t>
      </w:r>
      <w:r w:rsidR="00361BA2">
        <w:rPr>
          <w:rFonts w:ascii="Arial" w:hAnsi="Arial" w:cs="Arial"/>
          <w:sz w:val="24"/>
          <w:szCs w:val="24"/>
        </w:rPr>
        <w:t xml:space="preserve"> </w:t>
      </w:r>
      <w:r w:rsidR="00361BA2" w:rsidRPr="008447D1">
        <w:rPr>
          <w:rFonts w:ascii="Arial" w:hAnsi="Arial" w:cs="Arial"/>
          <w:sz w:val="24"/>
          <w:szCs w:val="24"/>
        </w:rPr>
        <w:t>Therefore</w:t>
      </w:r>
      <w:r w:rsidRPr="008447D1">
        <w:rPr>
          <w:rFonts w:ascii="Arial" w:hAnsi="Arial" w:cs="Arial"/>
          <w:sz w:val="24"/>
          <w:szCs w:val="24"/>
        </w:rPr>
        <w:t xml:space="preserve">, it will be </w:t>
      </w:r>
      <w:proofErr w:type="gramStart"/>
      <w:r w:rsidRPr="008447D1">
        <w:rPr>
          <w:rFonts w:ascii="Arial" w:hAnsi="Arial" w:cs="Arial"/>
          <w:sz w:val="24"/>
          <w:szCs w:val="24"/>
        </w:rPr>
        <w:t>open</w:t>
      </w:r>
      <w:proofErr w:type="gramEnd"/>
      <w:r w:rsidRPr="008447D1">
        <w:rPr>
          <w:rFonts w:ascii="Arial" w:hAnsi="Arial" w:cs="Arial"/>
          <w:sz w:val="24"/>
          <w:szCs w:val="24"/>
        </w:rPr>
        <w:t xml:space="preserve"> to add new feature in new class and close for modify </w:t>
      </w:r>
      <w:proofErr w:type="spellStart"/>
      <w:r w:rsidRPr="008447D1">
        <w:rPr>
          <w:rFonts w:ascii="Arial" w:hAnsi="Arial" w:cs="Arial"/>
          <w:sz w:val="24"/>
          <w:szCs w:val="24"/>
        </w:rPr>
        <w:t>BaseApi</w:t>
      </w:r>
      <w:proofErr w:type="spellEnd"/>
      <w:r w:rsidRPr="008447D1">
        <w:rPr>
          <w:rFonts w:ascii="Arial" w:hAnsi="Arial" w:cs="Arial"/>
          <w:sz w:val="24"/>
          <w:szCs w:val="24"/>
        </w:rPr>
        <w:t>.</w:t>
      </w:r>
    </w:p>
    <w:p w14:paraId="01A78CD5" w14:textId="77777777" w:rsidR="007751D1" w:rsidRPr="008447D1" w:rsidRDefault="007751D1" w:rsidP="00361BA2">
      <w:pPr>
        <w:pStyle w:val="oancuaDanhsach"/>
        <w:numPr>
          <w:ilvl w:val="0"/>
          <w:numId w:val="28"/>
        </w:numPr>
        <w:ind w:left="1080"/>
        <w:rPr>
          <w:rFonts w:ascii="Arial" w:hAnsi="Arial" w:cs="Arial"/>
          <w:sz w:val="24"/>
          <w:szCs w:val="24"/>
        </w:rPr>
      </w:pPr>
      <w:proofErr w:type="spellStart"/>
      <w:r w:rsidRPr="008447D1">
        <w:rPr>
          <w:rFonts w:ascii="Arial" w:hAnsi="Arial" w:cs="Arial"/>
          <w:sz w:val="24"/>
          <w:szCs w:val="24"/>
        </w:rPr>
        <w:t>Liskov</w:t>
      </w:r>
      <w:proofErr w:type="spellEnd"/>
      <w:r w:rsidRPr="008447D1">
        <w:rPr>
          <w:rFonts w:ascii="Arial" w:hAnsi="Arial" w:cs="Arial"/>
          <w:sz w:val="24"/>
          <w:szCs w:val="24"/>
        </w:rPr>
        <w:t xml:space="preserve"> substitution principle</w:t>
      </w:r>
    </w:p>
    <w:p w14:paraId="13D2807A" w14:textId="77777777" w:rsidR="007751D1" w:rsidRPr="008447D1" w:rsidRDefault="007751D1" w:rsidP="00361BA2">
      <w:pPr>
        <w:pStyle w:val="oancuaDanhsach"/>
        <w:numPr>
          <w:ilvl w:val="0"/>
          <w:numId w:val="28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Interface segregation principle</w:t>
      </w:r>
    </w:p>
    <w:p w14:paraId="0D978B89" w14:textId="77777777" w:rsidR="007751D1" w:rsidRPr="008447D1" w:rsidRDefault="007751D1" w:rsidP="00361BA2">
      <w:pPr>
        <w:pStyle w:val="oancuaDanhsach"/>
        <w:numPr>
          <w:ilvl w:val="0"/>
          <w:numId w:val="28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Dependency Inversion Principle</w:t>
      </w:r>
    </w:p>
    <w:p w14:paraId="09D0C321" w14:textId="33280D4E" w:rsidR="007751D1" w:rsidRPr="008447D1" w:rsidRDefault="007751D1" w:rsidP="00361BA2">
      <w:pPr>
        <w:pStyle w:val="oancuaDanhsach"/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We </w:t>
      </w:r>
      <w:r w:rsidR="00361BA2" w:rsidRPr="008447D1">
        <w:rPr>
          <w:rFonts w:ascii="Arial" w:hAnsi="Arial" w:cs="Arial"/>
          <w:sz w:val="24"/>
          <w:szCs w:val="24"/>
        </w:rPr>
        <w:t>use</w:t>
      </w:r>
      <w:r w:rsidRPr="008447D1">
        <w:rPr>
          <w:rFonts w:ascii="Arial" w:hAnsi="Arial" w:cs="Arial"/>
          <w:sz w:val="24"/>
          <w:szCs w:val="24"/>
        </w:rPr>
        <w:t xml:space="preserve"> interface between subsystem and application. Each subsystem has own interface corresponding.</w:t>
      </w:r>
    </w:p>
    <w:p w14:paraId="28DA753C" w14:textId="77777777" w:rsidR="007751D1" w:rsidRPr="008447D1" w:rsidRDefault="007751D1" w:rsidP="00361BA2">
      <w:pPr>
        <w:pStyle w:val="oancuaDanhsach"/>
        <w:numPr>
          <w:ilvl w:val="0"/>
          <w:numId w:val="27"/>
        </w:numPr>
        <w:ind w:left="709" w:hanging="283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Pattern: </w:t>
      </w:r>
    </w:p>
    <w:p w14:paraId="5FD04F61" w14:textId="77777777" w:rsidR="007751D1" w:rsidRPr="008447D1" w:rsidRDefault="007751D1" w:rsidP="00361BA2">
      <w:pPr>
        <w:pStyle w:val="oancuaDanhsach"/>
        <w:numPr>
          <w:ilvl w:val="0"/>
          <w:numId w:val="29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MVC</w:t>
      </w:r>
    </w:p>
    <w:p w14:paraId="558236DC" w14:textId="5EE9ADFC" w:rsidR="007751D1" w:rsidRPr="008447D1" w:rsidRDefault="007751D1" w:rsidP="00AB2597">
      <w:pPr>
        <w:pStyle w:val="oancuaDanhsach"/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For example: we have </w:t>
      </w:r>
      <w:r w:rsidR="00AB2597">
        <w:rPr>
          <w:rFonts w:ascii="Arial" w:hAnsi="Arial" w:cs="Arial"/>
          <w:sz w:val="24"/>
          <w:szCs w:val="24"/>
        </w:rPr>
        <w:t>return bi</w:t>
      </w:r>
      <w:r w:rsidR="004F5B47">
        <w:rPr>
          <w:rFonts w:ascii="Arial" w:hAnsi="Arial" w:cs="Arial"/>
          <w:sz w:val="24"/>
          <w:szCs w:val="24"/>
        </w:rPr>
        <w:t>k</w:t>
      </w:r>
      <w:r w:rsidR="00AB2597">
        <w:rPr>
          <w:rFonts w:ascii="Arial" w:hAnsi="Arial" w:cs="Arial"/>
          <w:sz w:val="24"/>
          <w:szCs w:val="24"/>
        </w:rPr>
        <w:t>e</w:t>
      </w:r>
      <w:r w:rsidRPr="008447D1">
        <w:rPr>
          <w:rFonts w:ascii="Arial" w:hAnsi="Arial" w:cs="Arial"/>
          <w:sz w:val="24"/>
          <w:szCs w:val="24"/>
        </w:rPr>
        <w:t xml:space="preserve"> screen, </w:t>
      </w:r>
      <w:r w:rsidR="00AB2597">
        <w:rPr>
          <w:rFonts w:ascii="Arial" w:hAnsi="Arial" w:cs="Arial"/>
          <w:sz w:val="24"/>
          <w:szCs w:val="24"/>
        </w:rPr>
        <w:t>return bike c</w:t>
      </w:r>
      <w:r w:rsidRPr="008447D1">
        <w:rPr>
          <w:rFonts w:ascii="Arial" w:hAnsi="Arial" w:cs="Arial"/>
          <w:sz w:val="24"/>
          <w:szCs w:val="24"/>
        </w:rPr>
        <w:t xml:space="preserve">ontroller, and </w:t>
      </w:r>
      <w:r w:rsidR="00AB2597" w:rsidRPr="00AB2597">
        <w:rPr>
          <w:rFonts w:ascii="Arial" w:hAnsi="Arial" w:cs="Arial"/>
          <w:sz w:val="24"/>
          <w:szCs w:val="24"/>
        </w:rPr>
        <w:t>corresponding models</w:t>
      </w:r>
      <w:r w:rsidRPr="008447D1">
        <w:rPr>
          <w:rFonts w:ascii="Arial" w:hAnsi="Arial" w:cs="Arial"/>
          <w:sz w:val="24"/>
          <w:szCs w:val="24"/>
        </w:rPr>
        <w:t>.</w:t>
      </w:r>
    </w:p>
    <w:p w14:paraId="7F7F6664" w14:textId="77777777" w:rsidR="007751D1" w:rsidRPr="008447D1" w:rsidRDefault="007751D1" w:rsidP="00361BA2">
      <w:pPr>
        <w:pStyle w:val="oancuaDanhsach"/>
        <w:numPr>
          <w:ilvl w:val="0"/>
          <w:numId w:val="29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Singleton pattern</w:t>
      </w:r>
    </w:p>
    <w:p w14:paraId="55880DAD" w14:textId="77777777" w:rsidR="007751D1" w:rsidRPr="008447D1" w:rsidRDefault="007751D1" w:rsidP="00361BA2">
      <w:pPr>
        <w:pStyle w:val="oancuaDanhsach"/>
        <w:numPr>
          <w:ilvl w:val="0"/>
          <w:numId w:val="29"/>
        </w:numPr>
        <w:ind w:left="1080"/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lastRenderedPageBreak/>
        <w:t>Strategy pattern</w:t>
      </w:r>
    </w:p>
    <w:p w14:paraId="5F818FB8" w14:textId="77777777" w:rsidR="007751D1" w:rsidRPr="008447D1" w:rsidRDefault="007751D1" w:rsidP="007751D1">
      <w:pPr>
        <w:pStyle w:val="oancuaDanhsach"/>
        <w:ind w:left="1440"/>
        <w:rPr>
          <w:rFonts w:ascii="Arial" w:hAnsi="Arial" w:cs="Arial"/>
          <w:sz w:val="24"/>
          <w:szCs w:val="24"/>
        </w:rPr>
      </w:pPr>
    </w:p>
    <w:p w14:paraId="087378F0" w14:textId="77777777" w:rsidR="007751D1" w:rsidRPr="008447D1" w:rsidRDefault="007751D1" w:rsidP="007751D1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>Detail design</w:t>
      </w:r>
    </w:p>
    <w:p w14:paraId="50F342AA" w14:textId="3B2F1A70" w:rsidR="007751D1" w:rsidRPr="008447D1" w:rsidRDefault="007751D1" w:rsidP="0028285C">
      <w:pPr>
        <w:pStyle w:val="oancuaDanhsach"/>
        <w:numPr>
          <w:ilvl w:val="1"/>
          <w:numId w:val="31"/>
        </w:numPr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Sequence diagram: </w:t>
      </w:r>
      <w:r w:rsidR="00AB2597">
        <w:rPr>
          <w:rFonts w:ascii="Arial" w:hAnsi="Arial" w:cs="Arial"/>
          <w:sz w:val="24"/>
          <w:szCs w:val="24"/>
        </w:rPr>
        <w:t xml:space="preserve">Return Bike </w:t>
      </w:r>
      <w:r w:rsidRPr="008447D1">
        <w:rPr>
          <w:rFonts w:ascii="Arial" w:hAnsi="Arial" w:cs="Arial"/>
          <w:sz w:val="24"/>
          <w:szCs w:val="24"/>
        </w:rPr>
        <w:t>Screen</w:t>
      </w:r>
    </w:p>
    <w:p w14:paraId="1F51456F" w14:textId="71CACA55" w:rsidR="007751D1" w:rsidRPr="008447D1" w:rsidRDefault="007751D1" w:rsidP="007751D1">
      <w:pPr>
        <w:pStyle w:val="oancuaDanhsach"/>
        <w:rPr>
          <w:rFonts w:ascii="Arial" w:hAnsi="Arial" w:cs="Arial"/>
          <w:sz w:val="24"/>
          <w:szCs w:val="24"/>
        </w:rPr>
      </w:pPr>
    </w:p>
    <w:p w14:paraId="612058EB" w14:textId="380B27AF" w:rsidR="007751D1" w:rsidRDefault="00AB2597" w:rsidP="007751D1">
      <w:pPr>
        <w:pStyle w:val="oancuaDanhsac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3DCCF" wp14:editId="28AD8B7A">
            <wp:extent cx="5486400" cy="617601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250" w14:textId="77777777" w:rsidR="0028285C" w:rsidRPr="008447D1" w:rsidRDefault="0028285C" w:rsidP="007751D1">
      <w:pPr>
        <w:pStyle w:val="oancuaDanhsach"/>
        <w:rPr>
          <w:rFonts w:ascii="Arial" w:hAnsi="Arial" w:cs="Arial"/>
          <w:sz w:val="24"/>
          <w:szCs w:val="24"/>
        </w:rPr>
      </w:pPr>
    </w:p>
    <w:p w14:paraId="3100217D" w14:textId="77777777" w:rsidR="007751D1" w:rsidRPr="008447D1" w:rsidRDefault="007751D1" w:rsidP="0028285C">
      <w:pPr>
        <w:pStyle w:val="oancuaDanhsach"/>
        <w:numPr>
          <w:ilvl w:val="1"/>
          <w:numId w:val="31"/>
        </w:numPr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 xml:space="preserve">Class diagram: </w:t>
      </w:r>
    </w:p>
    <w:p w14:paraId="6D118463" w14:textId="1B42B375" w:rsidR="007751D1" w:rsidRDefault="00AB2597" w:rsidP="007751D1">
      <w:pPr>
        <w:pStyle w:val="oancuaDanhsac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985C59" wp14:editId="3EB05DFE">
            <wp:extent cx="5486400" cy="2851785"/>
            <wp:effectExtent l="0" t="0" r="0" b="571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526A" w14:textId="77777777" w:rsidR="0028285C" w:rsidRPr="008447D1" w:rsidRDefault="0028285C" w:rsidP="007751D1">
      <w:pPr>
        <w:pStyle w:val="oancuaDanhsach"/>
        <w:rPr>
          <w:rFonts w:ascii="Arial" w:hAnsi="Arial" w:cs="Arial"/>
          <w:sz w:val="24"/>
          <w:szCs w:val="24"/>
        </w:rPr>
      </w:pPr>
    </w:p>
    <w:p w14:paraId="5410AAD9" w14:textId="77777777" w:rsidR="007751D1" w:rsidRPr="008447D1" w:rsidRDefault="007751D1" w:rsidP="0028285C">
      <w:pPr>
        <w:pStyle w:val="oancuaDanhsach"/>
        <w:numPr>
          <w:ilvl w:val="1"/>
          <w:numId w:val="31"/>
        </w:numPr>
        <w:rPr>
          <w:rFonts w:ascii="Arial" w:hAnsi="Arial" w:cs="Arial"/>
          <w:sz w:val="24"/>
          <w:szCs w:val="24"/>
        </w:rPr>
      </w:pPr>
      <w:r w:rsidRPr="008447D1">
        <w:rPr>
          <w:rFonts w:ascii="Arial" w:hAnsi="Arial" w:cs="Arial"/>
          <w:sz w:val="24"/>
          <w:szCs w:val="24"/>
        </w:rPr>
        <w:t>Detail design subsystem</w:t>
      </w:r>
    </w:p>
    <w:p w14:paraId="1E771B6E" w14:textId="44C47A30" w:rsidR="007751D1" w:rsidRDefault="00AB2597" w:rsidP="007751D1">
      <w:pPr>
        <w:pStyle w:val="oancuaDanhsac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FE4B7" wp14:editId="28780EBE">
            <wp:extent cx="5486400" cy="4512945"/>
            <wp:effectExtent l="0" t="0" r="0" b="190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A78" w14:textId="77777777" w:rsidR="0028285C" w:rsidRPr="008447D1" w:rsidRDefault="0028285C" w:rsidP="007751D1">
      <w:pPr>
        <w:pStyle w:val="oancuaDanhsach"/>
        <w:rPr>
          <w:rFonts w:ascii="Arial" w:hAnsi="Arial" w:cs="Arial"/>
          <w:sz w:val="24"/>
          <w:szCs w:val="24"/>
        </w:rPr>
      </w:pPr>
    </w:p>
    <w:p w14:paraId="5A640135" w14:textId="77777777" w:rsidR="007751D1" w:rsidRPr="008447D1" w:rsidRDefault="007751D1" w:rsidP="007751D1">
      <w:pPr>
        <w:pStyle w:val="oancuaDanhsac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 w:rsidRPr="008447D1">
        <w:rPr>
          <w:rFonts w:ascii="Arial" w:hAnsi="Arial" w:cs="Arial"/>
          <w:sz w:val="32"/>
          <w:szCs w:val="32"/>
        </w:rPr>
        <w:t>Unit test</w:t>
      </w:r>
    </w:p>
    <w:p w14:paraId="551F592C" w14:textId="1028CA45" w:rsidR="002E41FD" w:rsidRDefault="002E41FD" w:rsidP="007751D1">
      <w:pPr>
        <w:pStyle w:val="oancuaDanhsac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7751D1" w:rsidRPr="008447D1">
        <w:rPr>
          <w:rFonts w:ascii="Arial" w:hAnsi="Arial" w:cs="Arial"/>
          <w:sz w:val="24"/>
          <w:szCs w:val="24"/>
        </w:rPr>
        <w:t>Test_Usecase_</w:t>
      </w:r>
      <w:r w:rsidR="00201D0E">
        <w:rPr>
          <w:rFonts w:ascii="Arial" w:hAnsi="Arial" w:cs="Arial"/>
          <w:sz w:val="24"/>
          <w:szCs w:val="24"/>
        </w:rPr>
        <w:t>ReturnB</w:t>
      </w:r>
      <w:r w:rsidR="007751D1" w:rsidRPr="008447D1">
        <w:rPr>
          <w:rFonts w:ascii="Arial" w:hAnsi="Arial" w:cs="Arial"/>
          <w:sz w:val="24"/>
          <w:szCs w:val="24"/>
        </w:rPr>
        <w:t>ike.</w:t>
      </w:r>
      <w:r w:rsidR="00201D0E">
        <w:rPr>
          <w:rFonts w:ascii="Arial" w:hAnsi="Arial" w:cs="Arial"/>
          <w:sz w:val="24"/>
          <w:szCs w:val="24"/>
        </w:rPr>
        <w:t>xlsx</w:t>
      </w:r>
      <w:r w:rsidR="007751D1" w:rsidRPr="008447D1">
        <w:rPr>
          <w:rFonts w:ascii="Arial" w:hAnsi="Arial" w:cs="Arial"/>
          <w:sz w:val="24"/>
          <w:szCs w:val="24"/>
        </w:rPr>
        <w:t xml:space="preserve"> </w:t>
      </w:r>
    </w:p>
    <w:p w14:paraId="498F3B93" w14:textId="60AC7C6B" w:rsidR="007751D1" w:rsidRPr="008447D1" w:rsidRDefault="002E41FD" w:rsidP="007751D1">
      <w:pPr>
        <w:pStyle w:val="oancuaDanhsac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58444E" w:rsidRPr="0058444E">
        <w:rPr>
          <w:rFonts w:ascii="Arial" w:hAnsi="Arial" w:cs="Arial"/>
          <w:sz w:val="24"/>
          <w:szCs w:val="24"/>
        </w:rPr>
        <w:t>TestCase_CalculateReturnBikeFee</w:t>
      </w:r>
      <w:r w:rsidR="007751D1" w:rsidRPr="008447D1">
        <w:rPr>
          <w:rFonts w:ascii="Arial" w:hAnsi="Arial" w:cs="Arial"/>
          <w:sz w:val="24"/>
          <w:szCs w:val="24"/>
        </w:rPr>
        <w:t xml:space="preserve">.doc </w:t>
      </w:r>
    </w:p>
    <w:p w14:paraId="3EDE8EC2" w14:textId="77777777" w:rsidR="0098489F" w:rsidRPr="008447D1" w:rsidRDefault="0098489F" w:rsidP="0098489F">
      <w:pPr>
        <w:spacing w:after="0" w:line="259" w:lineRule="auto"/>
        <w:rPr>
          <w:rFonts w:ascii="Arial" w:hAnsi="Arial" w:cs="Arial"/>
        </w:rPr>
      </w:pPr>
    </w:p>
    <w:sectPr w:rsidR="0098489F" w:rsidRPr="008447D1">
      <w:footerReference w:type="default" r:id="rId19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5E280" w14:textId="77777777" w:rsidR="00B80EBD" w:rsidRDefault="00B80EBD">
      <w:pPr>
        <w:spacing w:before="0" w:after="0" w:line="240" w:lineRule="auto"/>
      </w:pPr>
      <w:r>
        <w:separator/>
      </w:r>
    </w:p>
  </w:endnote>
  <w:endnote w:type="continuationSeparator" w:id="0">
    <w:p w14:paraId="06EF1E85" w14:textId="77777777" w:rsidR="00B80EBD" w:rsidRDefault="00B80E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9A684" w14:textId="77777777" w:rsidR="001638F6" w:rsidRDefault="00844483">
    <w:pPr>
      <w:pStyle w:val="Chntrang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A0FF4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EFDFC" w14:textId="77777777" w:rsidR="00B80EBD" w:rsidRDefault="00B80EBD">
      <w:pPr>
        <w:spacing w:before="0" w:after="0" w:line="240" w:lineRule="auto"/>
      </w:pPr>
      <w:r>
        <w:separator/>
      </w:r>
    </w:p>
  </w:footnote>
  <w:footnote w:type="continuationSeparator" w:id="0">
    <w:p w14:paraId="15C8E081" w14:textId="77777777" w:rsidR="00B80EBD" w:rsidRDefault="00B80EB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Duudong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40B5AA5"/>
    <w:multiLevelType w:val="hybridMultilevel"/>
    <w:tmpl w:val="EA9C0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5C2C92"/>
    <w:multiLevelType w:val="hybridMultilevel"/>
    <w:tmpl w:val="4BE86C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7114CC"/>
    <w:multiLevelType w:val="hybridMultilevel"/>
    <w:tmpl w:val="BFA0F92C"/>
    <w:lvl w:ilvl="0" w:tplc="082A7D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8E642C"/>
    <w:multiLevelType w:val="hybridMultilevel"/>
    <w:tmpl w:val="92E2796A"/>
    <w:lvl w:ilvl="0" w:tplc="352AFA2E">
      <w:start w:val="1"/>
      <w:numFmt w:val="decimal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E1286A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AC582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87A2C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EC49C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F8A684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3A2D98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DFEC1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BC9E6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6C653ED"/>
    <w:multiLevelType w:val="hybridMultilevel"/>
    <w:tmpl w:val="0690380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24062580"/>
    <w:multiLevelType w:val="multilevel"/>
    <w:tmpl w:val="9E9EBF22"/>
    <w:lvl w:ilvl="0">
      <w:start w:val="1"/>
      <w:numFmt w:val="decimal"/>
      <w:lvlText w:val="%1."/>
      <w:lvlJc w:val="left"/>
      <w:pPr>
        <w:ind w:left="340" w:hanging="34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241C2E"/>
    <w:multiLevelType w:val="multilevel"/>
    <w:tmpl w:val="7F7E9C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2C06116F"/>
    <w:multiLevelType w:val="hybridMultilevel"/>
    <w:tmpl w:val="A5261C5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D3322A"/>
    <w:multiLevelType w:val="hybridMultilevel"/>
    <w:tmpl w:val="55C00CD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0F1218"/>
    <w:multiLevelType w:val="hybridMultilevel"/>
    <w:tmpl w:val="744CF0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7092290"/>
    <w:multiLevelType w:val="hybridMultilevel"/>
    <w:tmpl w:val="6A0A7E1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4F56A6"/>
    <w:multiLevelType w:val="hybridMultilevel"/>
    <w:tmpl w:val="C624E746"/>
    <w:lvl w:ilvl="0" w:tplc="04090005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6" w15:restartNumberingAfterBreak="0">
    <w:nsid w:val="5D210E28"/>
    <w:multiLevelType w:val="hybridMultilevel"/>
    <w:tmpl w:val="9392E0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73152F25"/>
    <w:multiLevelType w:val="hybridMultilevel"/>
    <w:tmpl w:val="D5A25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60919D6"/>
    <w:multiLevelType w:val="hybridMultilevel"/>
    <w:tmpl w:val="4D8A07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296E626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15B3E"/>
    <w:multiLevelType w:val="hybridMultilevel"/>
    <w:tmpl w:val="1C7C2FE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6"/>
  </w:num>
  <w:num w:numId="8">
    <w:abstractNumId w:val="11"/>
  </w:num>
  <w:num w:numId="9">
    <w:abstractNumId w:val="20"/>
  </w:num>
  <w:num w:numId="10">
    <w:abstractNumId w:val="17"/>
  </w:num>
  <w:num w:numId="11">
    <w:abstractNumId w:val="28"/>
  </w:num>
  <w:num w:numId="12">
    <w:abstractNumId w:val="2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2"/>
  </w:num>
  <w:num w:numId="22">
    <w:abstractNumId w:val="18"/>
  </w:num>
  <w:num w:numId="23">
    <w:abstractNumId w:val="19"/>
  </w:num>
  <w:num w:numId="24">
    <w:abstractNumId w:val="25"/>
  </w:num>
  <w:num w:numId="25">
    <w:abstractNumId w:val="14"/>
  </w:num>
  <w:num w:numId="26">
    <w:abstractNumId w:val="13"/>
  </w:num>
  <w:num w:numId="27">
    <w:abstractNumId w:val="23"/>
  </w:num>
  <w:num w:numId="28">
    <w:abstractNumId w:val="29"/>
  </w:num>
  <w:num w:numId="29">
    <w:abstractNumId w:val="10"/>
  </w:num>
  <w:num w:numId="30">
    <w:abstractNumId w:val="26"/>
  </w:num>
  <w:num w:numId="31">
    <w:abstractNumId w:val="3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</w:num>
  <w:num w:numId="34">
    <w:abstractNumId w:val="31"/>
  </w:num>
  <w:num w:numId="35">
    <w:abstractNumId w:val="22"/>
  </w:num>
  <w:num w:numId="36">
    <w:abstractNumId w:val="21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F34"/>
    <w:rsid w:val="000102E6"/>
    <w:rsid w:val="000748AA"/>
    <w:rsid w:val="00135A21"/>
    <w:rsid w:val="001638F6"/>
    <w:rsid w:val="001A2000"/>
    <w:rsid w:val="00201D0E"/>
    <w:rsid w:val="00264FBC"/>
    <w:rsid w:val="0028285C"/>
    <w:rsid w:val="002A2C35"/>
    <w:rsid w:val="002E41FD"/>
    <w:rsid w:val="002F05D9"/>
    <w:rsid w:val="003209D6"/>
    <w:rsid w:val="00334A73"/>
    <w:rsid w:val="003422FF"/>
    <w:rsid w:val="00361BA2"/>
    <w:rsid w:val="003A0FF4"/>
    <w:rsid w:val="00472326"/>
    <w:rsid w:val="004731C3"/>
    <w:rsid w:val="00473F8E"/>
    <w:rsid w:val="004952C4"/>
    <w:rsid w:val="004F54CD"/>
    <w:rsid w:val="004F5B47"/>
    <w:rsid w:val="00515CE8"/>
    <w:rsid w:val="00537C9F"/>
    <w:rsid w:val="00561328"/>
    <w:rsid w:val="005802B9"/>
    <w:rsid w:val="0058444E"/>
    <w:rsid w:val="005A1C5A"/>
    <w:rsid w:val="00652745"/>
    <w:rsid w:val="00690EFD"/>
    <w:rsid w:val="006C49F0"/>
    <w:rsid w:val="007021DE"/>
    <w:rsid w:val="00732607"/>
    <w:rsid w:val="007751D1"/>
    <w:rsid w:val="00844483"/>
    <w:rsid w:val="008447D1"/>
    <w:rsid w:val="00845DC5"/>
    <w:rsid w:val="008F5209"/>
    <w:rsid w:val="00934F1C"/>
    <w:rsid w:val="0094520D"/>
    <w:rsid w:val="00954953"/>
    <w:rsid w:val="0098489F"/>
    <w:rsid w:val="009A793B"/>
    <w:rsid w:val="009D2231"/>
    <w:rsid w:val="00A122DB"/>
    <w:rsid w:val="00AB2597"/>
    <w:rsid w:val="00AD165F"/>
    <w:rsid w:val="00B47B7A"/>
    <w:rsid w:val="00B646B8"/>
    <w:rsid w:val="00B80EBD"/>
    <w:rsid w:val="00C53AFF"/>
    <w:rsid w:val="00C75893"/>
    <w:rsid w:val="00C80BD4"/>
    <w:rsid w:val="00CF3A42"/>
    <w:rsid w:val="00D01F34"/>
    <w:rsid w:val="00D5413C"/>
    <w:rsid w:val="00D85945"/>
    <w:rsid w:val="00DC07A3"/>
    <w:rsid w:val="00E11B8A"/>
    <w:rsid w:val="00F458FE"/>
    <w:rsid w:val="00F677F9"/>
    <w:rsid w:val="00F807C8"/>
    <w:rsid w:val="00F84FCB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46881B"/>
  <w15:chartTrackingRefBased/>
  <w15:docId w15:val="{BFB4C08A-274F-4D2E-A784-AE28DA1E9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D1504"/>
  </w:style>
  <w:style w:type="paragraph" w:styleId="u1">
    <w:name w:val="heading 1"/>
    <w:basedOn w:val="Binhthng"/>
    <w:next w:val="Binhthng"/>
    <w:link w:val="u1Char"/>
    <w:uiPriority w:val="9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u3">
    <w:name w:val="heading 3"/>
    <w:basedOn w:val="Binhthng"/>
    <w:next w:val="Binhthng"/>
    <w:link w:val="u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u5">
    <w:name w:val="heading 5"/>
    <w:basedOn w:val="Binhthng"/>
    <w:next w:val="Binhthng"/>
    <w:link w:val="u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u6">
    <w:name w:val="heading 6"/>
    <w:basedOn w:val="Binhthng"/>
    <w:next w:val="Binhthng"/>
    <w:link w:val="u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u8">
    <w:name w:val="heading 8"/>
    <w:basedOn w:val="Binhthng"/>
    <w:next w:val="Binhthng"/>
    <w:link w:val="u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u9">
    <w:name w:val="heading 9"/>
    <w:basedOn w:val="Binhthng"/>
    <w:next w:val="Binhthng"/>
    <w:link w:val="u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TnnMausang">
    <w:name w:val="Light Shading"/>
    <w:basedOn w:val="BangThngthng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Binhthng"/>
    <w:uiPriority w:val="4"/>
    <w:qFormat/>
    <w:pPr>
      <w:spacing w:before="360" w:after="0"/>
      <w:contextualSpacing/>
      <w:jc w:val="center"/>
    </w:pPr>
  </w:style>
  <w:style w:type="character" w:customStyle="1" w:styleId="u1Char">
    <w:name w:val="Đầu đề 1 Char"/>
    <w:basedOn w:val="Phngmcinhcuaoanvn"/>
    <w:link w:val="u1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u2Char">
    <w:name w:val="Đầu đề 2 Char"/>
    <w:basedOn w:val="Phngmcinhcuaoanvn"/>
    <w:link w:val="u2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u3Char">
    <w:name w:val="Đầu đề 3 Char"/>
    <w:basedOn w:val="Phngmcinhcuaoanvn"/>
    <w:link w:val="u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u5Char">
    <w:name w:val="Đầu đề 5 Char"/>
    <w:basedOn w:val="Phngmcinhcuaoanvn"/>
    <w:link w:val="u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u6Char">
    <w:name w:val="Đầu đề 6 Char"/>
    <w:basedOn w:val="Phngmcinhcuaoanvn"/>
    <w:link w:val="u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Duudong">
    <w:name w:val="List Bullet"/>
    <w:basedOn w:val="Binhthng"/>
    <w:uiPriority w:val="7"/>
    <w:unhideWhenUsed/>
    <w:qFormat/>
    <w:pPr>
      <w:numPr>
        <w:numId w:val="5"/>
      </w:numPr>
    </w:pPr>
  </w:style>
  <w:style w:type="paragraph" w:styleId="Sudong">
    <w:name w:val="List Number"/>
    <w:basedOn w:val="Binhthng"/>
    <w:uiPriority w:val="5"/>
    <w:unhideWhenUsed/>
    <w:qFormat/>
    <w:pPr>
      <w:numPr>
        <w:numId w:val="6"/>
      </w:numPr>
      <w:contextualSpacing/>
    </w:pPr>
  </w:style>
  <w:style w:type="paragraph" w:styleId="Tiu">
    <w:name w:val="Title"/>
    <w:basedOn w:val="Binhthng"/>
    <w:link w:val="Tiu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uChar">
    <w:name w:val="Tiêu đề Char"/>
    <w:basedOn w:val="Phngmcinhcuaoanvn"/>
    <w:link w:val="Tiu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Tiuphu">
    <w:name w:val="Subtitle"/>
    <w:basedOn w:val="Binhthng"/>
    <w:link w:val="Tiuphu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iuphuChar">
    <w:name w:val="Tiêu đề phụ Char"/>
    <w:basedOn w:val="Phngmcinhcuaoanvn"/>
    <w:link w:val="Tiuphu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Binhthng"/>
    <w:uiPriority w:val="1"/>
    <w:qFormat/>
    <w:rsid w:val="00D5413C"/>
    <w:pPr>
      <w:spacing w:before="2400" w:after="400"/>
      <w:jc w:val="center"/>
    </w:pPr>
  </w:style>
  <w:style w:type="paragraph" w:styleId="Chuthich">
    <w:name w:val="caption"/>
    <w:basedOn w:val="Binhthng"/>
    <w:next w:val="Binhthng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u9Char">
    <w:name w:val="Đầu đề 9 Char"/>
    <w:basedOn w:val="Phngmcinhcuaoanvn"/>
    <w:link w:val="u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u8Char">
    <w:name w:val="Đầu đề 8 Char"/>
    <w:basedOn w:val="Phngmcinhcuaoanvn"/>
    <w:link w:val="u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uMucluc">
    <w:name w:val="TOC Heading"/>
    <w:basedOn w:val="u1"/>
    <w:next w:val="Binhthng"/>
    <w:uiPriority w:val="39"/>
    <w:semiHidden/>
    <w:unhideWhenUsed/>
    <w:qFormat/>
    <w:pPr>
      <w:spacing w:before="0"/>
      <w:outlineLvl w:val="9"/>
    </w:pPr>
  </w:style>
  <w:style w:type="paragraph" w:styleId="Chntrang">
    <w:name w:val="footer"/>
    <w:basedOn w:val="Binhthng"/>
    <w:link w:val="Chntrang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ChntrangChar">
    <w:name w:val="Chân trang Char"/>
    <w:basedOn w:val="Phngmcinhcuaoanvn"/>
    <w:link w:val="Chntrang"/>
    <w:uiPriority w:val="99"/>
    <w:rsid w:val="003422FF"/>
    <w:rPr>
      <w:sz w:val="22"/>
      <w:szCs w:val="16"/>
    </w:rPr>
  </w:style>
  <w:style w:type="paragraph" w:styleId="Mucluc3">
    <w:name w:val="toc 3"/>
    <w:basedOn w:val="Binhthng"/>
    <w:next w:val="Binhthng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Mucluc1">
    <w:name w:val="toc 1"/>
    <w:basedOn w:val="Binhthng"/>
    <w:next w:val="Binhthng"/>
    <w:autoRedefine/>
    <w:uiPriority w:val="39"/>
    <w:semiHidden/>
    <w:unhideWhenUsed/>
    <w:pPr>
      <w:spacing w:after="100"/>
    </w:pPr>
  </w:style>
  <w:style w:type="paragraph" w:styleId="Mucluc2">
    <w:name w:val="toc 2"/>
    <w:basedOn w:val="Binhthng"/>
    <w:next w:val="Binhthng"/>
    <w:autoRedefine/>
    <w:uiPriority w:val="39"/>
    <w:semiHidden/>
    <w:unhideWhenUsed/>
    <w:pPr>
      <w:spacing w:after="100"/>
      <w:ind w:left="200"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122DB"/>
    <w:rPr>
      <w:rFonts w:ascii="Tahoma" w:hAnsi="Tahoma" w:cs="Tahoma"/>
      <w:szCs w:val="16"/>
    </w:rPr>
  </w:style>
  <w:style w:type="paragraph" w:styleId="DanhmucTailiuThamkhao">
    <w:name w:val="Bibliography"/>
    <w:basedOn w:val="Binhthng"/>
    <w:next w:val="Binhthng"/>
    <w:uiPriority w:val="39"/>
    <w:semiHidden/>
    <w:unhideWhenUsed/>
  </w:style>
  <w:style w:type="paragraph" w:styleId="Thnvnban3">
    <w:name w:val="Body Text 3"/>
    <w:basedOn w:val="Binhthng"/>
    <w:link w:val="Thnvnban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BangThngthng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LiBang">
    <w:name w:val="Table Grid"/>
    <w:basedOn w:val="BangThngthng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1A2000"/>
    <w:pPr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A2000"/>
  </w:style>
  <w:style w:type="character" w:customStyle="1" w:styleId="Thnvnban3Char">
    <w:name w:val="Thân văn bản 3 Char"/>
    <w:basedOn w:val="Phngmcinhcuaoanvn"/>
    <w:link w:val="Thnvnban3"/>
    <w:uiPriority w:val="99"/>
    <w:semiHidden/>
    <w:rsid w:val="00A122DB"/>
    <w:rPr>
      <w:szCs w:val="16"/>
    </w:rPr>
  </w:style>
  <w:style w:type="character" w:styleId="ThamchiuChuthich">
    <w:name w:val="annotation reference"/>
    <w:basedOn w:val="Phngmcinhcuaoanvn"/>
    <w:uiPriority w:val="99"/>
    <w:semiHidden/>
    <w:unhideWhenUsed/>
    <w:rsid w:val="00A122DB"/>
    <w:rPr>
      <w:sz w:val="22"/>
      <w:szCs w:val="16"/>
    </w:rPr>
  </w:style>
  <w:style w:type="paragraph" w:styleId="ThnvnbanThutl3">
    <w:name w:val="Body Text Indent 3"/>
    <w:basedOn w:val="Binhthng"/>
    <w:link w:val="ThnvnbanThutl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ThnvnbanThutl3Char">
    <w:name w:val="Thân văn bản Thụt lề 3 Char"/>
    <w:basedOn w:val="Phngmcinhcuaoanvn"/>
    <w:link w:val="ThnvnbanThutl3"/>
    <w:uiPriority w:val="99"/>
    <w:semiHidden/>
    <w:rsid w:val="00A122DB"/>
    <w:rPr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A122DB"/>
    <w:rPr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A122DB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A122DB"/>
    <w:rPr>
      <w:b/>
      <w:bCs/>
      <w:szCs w:val="20"/>
    </w:rPr>
  </w:style>
  <w:style w:type="paragraph" w:styleId="Bantailiu">
    <w:name w:val="Document Map"/>
    <w:basedOn w:val="Binhthng"/>
    <w:link w:val="Bantailiu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BantailiuChar">
    <w:name w:val="Bản đồ tài liệu Char"/>
    <w:basedOn w:val="Phngmcinhcuaoanvn"/>
    <w:link w:val="Bantailiu"/>
    <w:uiPriority w:val="99"/>
    <w:semiHidden/>
    <w:rsid w:val="00A122DB"/>
    <w:rPr>
      <w:rFonts w:ascii="Segoe UI" w:hAnsi="Segoe UI" w:cs="Segoe UI"/>
      <w:szCs w:val="16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A122DB"/>
    <w:rPr>
      <w:szCs w:val="20"/>
    </w:rPr>
  </w:style>
  <w:style w:type="paragraph" w:styleId="PhongbiGitra">
    <w:name w:val="envelope return"/>
    <w:basedOn w:val="Binhthng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A122DB"/>
    <w:rPr>
      <w:szCs w:val="20"/>
    </w:rPr>
  </w:style>
  <w:style w:type="character" w:styleId="MaHTML">
    <w:name w:val="HTML Code"/>
    <w:basedOn w:val="Phngmcinhcuaoanvn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A122DB"/>
    <w:rPr>
      <w:rFonts w:ascii="Consolas" w:hAnsi="Consolas"/>
      <w:szCs w:val="20"/>
    </w:rPr>
  </w:style>
  <w:style w:type="character" w:styleId="BanphimHTML">
    <w:name w:val="HTML Keyboard"/>
    <w:basedOn w:val="Phngmcinhcuaoanvn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ychHTML">
    <w:name w:val="HTML Typewriter"/>
    <w:basedOn w:val="Phngmcinhcuaoanvn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VnbanMacro">
    <w:name w:val="macro"/>
    <w:link w:val="Vnban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semiHidden/>
    <w:rsid w:val="00A122DB"/>
    <w:rPr>
      <w:rFonts w:ascii="Consolas" w:hAnsi="Consolas"/>
      <w:szCs w:val="20"/>
    </w:rPr>
  </w:style>
  <w:style w:type="paragraph" w:styleId="VnbanThun">
    <w:name w:val="Plain Text"/>
    <w:basedOn w:val="Binhthng"/>
    <w:link w:val="VnbanThun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VnbanThunChar">
    <w:name w:val="Văn bản Thuần Char"/>
    <w:basedOn w:val="Phngmcinhcuaoanvn"/>
    <w:link w:val="VnbanThun"/>
    <w:uiPriority w:val="99"/>
    <w:semiHidden/>
    <w:rsid w:val="00A122DB"/>
    <w:rPr>
      <w:rFonts w:ascii="Consolas" w:hAnsi="Consolas"/>
      <w:szCs w:val="21"/>
    </w:rPr>
  </w:style>
  <w:style w:type="character" w:styleId="VnbanChdanhsn">
    <w:name w:val="Placeholder Text"/>
    <w:basedOn w:val="Phngmcinhcuaoanvn"/>
    <w:uiPriority w:val="99"/>
    <w:semiHidden/>
    <w:rsid w:val="00A122DB"/>
    <w:rPr>
      <w:color w:val="595959" w:themeColor="text1" w:themeTint="A6"/>
    </w:rPr>
  </w:style>
  <w:style w:type="paragraph" w:styleId="oancuaDanhsach">
    <w:name w:val="List Paragraph"/>
    <w:basedOn w:val="Binhthng"/>
    <w:uiPriority w:val="34"/>
    <w:qFormat/>
    <w:rsid w:val="00D01F34"/>
    <w:pPr>
      <w:ind w:left="720"/>
      <w:contextualSpacing/>
    </w:pPr>
  </w:style>
  <w:style w:type="table" w:styleId="BangThun1">
    <w:name w:val="Plain Table 1"/>
    <w:basedOn w:val="BangThngthng"/>
    <w:uiPriority w:val="41"/>
    <w:rsid w:val="008447D1"/>
    <w:pPr>
      <w:spacing w:before="0" w:after="0" w:line="240" w:lineRule="auto"/>
    </w:pPr>
    <w:rPr>
      <w:rFonts w:eastAsiaTheme="minorHAnsi"/>
      <w:color w:val="auto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7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hTie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F1511-A9D0-47B8-AF49-40571B6EC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117</TotalTime>
  <Pages>14</Pages>
  <Words>736</Words>
  <Characters>4198</Characters>
  <Application>Microsoft Office Word</Application>
  <DocSecurity>0</DocSecurity>
  <Lines>34</Lines>
  <Paragraphs>9</Paragraphs>
  <ScaleCrop>false</ScaleCrop>
  <HeadingPairs>
    <vt:vector size="6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Standardizing the screen configuration </vt:lpstr>
      <vt:lpstr>    Display </vt:lpstr>
      <vt:lpstr>    Screen </vt:lpstr>
      <vt:lpstr>    Control </vt:lpstr>
      <vt:lpstr>    Enter input from keyboard </vt:lpstr>
      <vt:lpstr>    Error </vt:lpstr>
      <vt:lpstr>Create screen images</vt:lpstr>
      <vt:lpstr>Create a screen transition diagram </vt:lpstr>
      <vt:lpstr>Creating screen specification </vt:lpstr>
      <vt:lpstr>Define field</vt:lpstr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ManhTien</dc:creator>
  <cp:keywords/>
  <cp:lastModifiedBy>NGUYEN PHU TRUONG 20184319</cp:lastModifiedBy>
  <cp:revision>15</cp:revision>
  <dcterms:created xsi:type="dcterms:W3CDTF">2021-12-25T12:58:00Z</dcterms:created>
  <dcterms:modified xsi:type="dcterms:W3CDTF">2022-01-05T08:54:00Z</dcterms:modified>
  <cp:version/>
</cp:coreProperties>
</file>